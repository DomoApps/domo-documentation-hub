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1EF6538" w:rsidR="0053172B" w:rsidRDefault="64B029A4">
      <w:r>
        <w:rPr>
          <w:noProof/>
        </w:rPr>
        <w:drawing>
          <wp:inline distT="0" distB="0" distL="0" distR="0" wp14:anchorId="427609A3" wp14:editId="654228AD">
            <wp:extent cx="5943600" cy="2257425"/>
            <wp:effectExtent l="0" t="0" r="0" b="0"/>
            <wp:docPr id="524784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4892" name="Picture 524784892"/>
                    <pic:cNvPicPr/>
                  </pic:nvPicPr>
                  <pic:blipFill>
                    <a:blip r:embed="rId10">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14:paraId="4CEDC233" w14:textId="3A9D2B97" w:rsidR="4AA477D4" w:rsidRDefault="4AA477D4" w:rsidP="2CA07CBA">
      <w:pPr>
        <w:shd w:val="clear" w:color="auto" w:fill="FFFFFF" w:themeFill="background1"/>
        <w:spacing w:after="0"/>
        <w:contextualSpacing/>
        <w:rPr>
          <w:rFonts w:ascii="Open Sans SemiBold" w:eastAsia="Open Sans SemiBold" w:hAnsi="Open Sans SemiBold" w:cs="Open Sans SemiBold"/>
          <w:color w:val="99CCEE"/>
          <w:sz w:val="36"/>
          <w:szCs w:val="36"/>
        </w:rPr>
      </w:pPr>
      <w:commentRangeStart w:id="0"/>
      <w:r w:rsidRPr="2CA07CBA">
        <w:rPr>
          <w:rFonts w:ascii="Open Sans SemiBold" w:eastAsia="Open Sans SemiBold" w:hAnsi="Open Sans SemiBold" w:cs="Open Sans SemiBold"/>
          <w:b/>
          <w:bCs/>
          <w:color w:val="99CCEE"/>
          <w:sz w:val="36"/>
          <w:szCs w:val="36"/>
        </w:rPr>
        <w:t>Preview features coming to domo.domo 🆕:</w:t>
      </w:r>
      <w:commentRangeEnd w:id="0"/>
      <w:r>
        <w:rPr>
          <w:rStyle w:val="CommentReference"/>
          <w:rFonts w:ascii="Open Sans SemiBold" w:eastAsia="Open Sans SemiBold" w:hAnsi="Open Sans SemiBold" w:cs="Open Sans SemiBold"/>
          <w:color w:val="99CCEE"/>
          <w:sz w:val="36"/>
          <w:szCs w:val="36"/>
        </w:rPr>
        <w:commentReference w:id="0"/>
      </w:r>
    </w:p>
    <w:p w14:paraId="3365F9F4" w14:textId="77777777" w:rsidR="0053172B" w:rsidRDefault="00AB5072">
      <w:r>
        <w:rPr>
          <w:rFonts w:ascii="Open Sans" w:hAnsi="Open Sans" w:cs="Open Sans"/>
          <w:color w:val="212121"/>
          <w:sz w:val="24"/>
          <w:szCs w:val="24"/>
        </w:rPr>
        <w:t>Fellow Domosapiens, the Product Development Team has new features for you to test drive. We’re excited to release these features early to Domosapiens so that you can try them before they go out to customers.</w:t>
      </w:r>
    </w:p>
    <w:p w14:paraId="6AF13900" w14:textId="77777777" w:rsidR="0053172B" w:rsidRDefault="00AB5072">
      <w:r>
        <w:rPr>
          <w:rFonts w:ascii="Open Sans" w:hAnsi="Open Sans" w:cs="Open Sans"/>
          <w:b/>
          <w:bCs/>
          <w:color w:val="212121"/>
          <w:sz w:val="24"/>
          <w:szCs w:val="24"/>
          <w:u w:val="single"/>
        </w:rPr>
        <w:t>The following information is for internal use only.</w:t>
      </w:r>
    </w:p>
    <w:p w14:paraId="4254137F" w14:textId="77777777" w:rsidR="0053172B" w:rsidRDefault="00AB5072">
      <w:r>
        <w:rPr>
          <w:rFonts w:ascii="Open Sans" w:hAnsi="Open Sans" w:cs="Open Sans"/>
          <w:color w:val="212121"/>
          <w:sz w:val="24"/>
          <w:szCs w:val="24"/>
        </w:rPr>
        <w:t>_____________________________________________________________________________</w:t>
      </w:r>
    </w:p>
    <w:p w14:paraId="482FDBCC" w14:textId="77777777" w:rsidR="0053172B" w:rsidRDefault="00AB5072">
      <w:r>
        <w:rPr>
          <w:rFonts w:ascii="Open Sans" w:hAnsi="Open Sans" w:cs="Open Sans"/>
          <w:b/>
          <w:bCs/>
          <w:color w:val="212121"/>
          <w:sz w:val="24"/>
          <w:szCs w:val="24"/>
        </w:rPr>
        <w:t>This Product Preview includes the following updates:</w:t>
      </w:r>
    </w:p>
    <w:p w14:paraId="0EADF822" w14:textId="77777777" w:rsidR="0053172B" w:rsidRDefault="00AB5072">
      <w:r>
        <w:rPr>
          <w:rFonts w:ascii="Open Sans" w:hAnsi="Open Sans" w:cs="Open Sans"/>
          <w:color w:val="212121"/>
          <w:sz w:val="24"/>
          <w:szCs w:val="24"/>
        </w:rPr>
        <w:t xml:space="preserve">In addition to the details below, you can find demo videos and more information about these new features in the </w:t>
      </w:r>
      <w:hyperlink r:id="rId15">
        <w:r>
          <w:rPr>
            <w:rStyle w:val="Hyperlink"/>
            <w:rFonts w:ascii="Open Sans" w:hAnsi="Open Sans" w:cs="Open Sans"/>
            <w:sz w:val="24"/>
            <w:szCs w:val="24"/>
          </w:rPr>
          <w:t>Product Release Training App</w:t>
        </w:r>
      </w:hyperlink>
      <w:r>
        <w:rPr>
          <w:rFonts w:ascii="Open Sans" w:hAnsi="Open Sans" w:cs="Open Sans"/>
          <w:color w:val="212121"/>
          <w:sz w:val="24"/>
          <w:szCs w:val="24"/>
        </w:rPr>
        <w:t xml:space="preserve"> on domo.domo.</w:t>
      </w:r>
    </w:p>
    <w:p w14:paraId="7EE54AF3" w14:textId="068FF07A" w:rsidR="0053172B" w:rsidRDefault="00DC1718">
      <w:r>
        <w:rPr>
          <w:rFonts w:ascii="Open Sans" w:hAnsi="Open Sans" w:cs="Open Sans"/>
          <w:b/>
          <w:bCs/>
          <w:color w:val="212121"/>
          <w:sz w:val="28"/>
          <w:szCs w:val="28"/>
          <w:u w:val="single"/>
        </w:rPr>
        <w:t>CONNECTION</w:t>
      </w:r>
    </w:p>
    <w:p w14:paraId="2F40027B" w14:textId="77777777" w:rsidR="0053172B" w:rsidRPr="006B55F9" w:rsidRDefault="00AB5072">
      <w:pPr>
        <w:numPr>
          <w:ilvl w:val="0"/>
          <w:numId w:val="32"/>
        </w:numPr>
      </w:pPr>
      <w:r>
        <w:rPr>
          <w:rFonts w:ascii="Open Sans" w:hAnsi="Open Sans" w:cs="Open Sans"/>
          <w:b/>
          <w:bCs/>
          <w:color w:val="212121"/>
          <w:sz w:val="24"/>
          <w:szCs w:val="24"/>
        </w:rPr>
        <w:t>Portable JSON connector definitions</w:t>
      </w:r>
      <w:r>
        <w:rPr>
          <w:rFonts w:ascii="Open Sans" w:hAnsi="Open Sans" w:cs="Open Sans"/>
          <w:color w:val="212121"/>
          <w:sz w:val="24"/>
          <w:szCs w:val="24"/>
        </w:rPr>
        <w:t xml:space="preserve"> let you export and import JSON No Code connector configurations across instances</w:t>
      </w:r>
    </w:p>
    <w:p w14:paraId="4535B059" w14:textId="3D9AFC69" w:rsidR="006B55F9" w:rsidRDefault="006B55F9" w:rsidP="006B55F9">
      <w:r w:rsidRPr="006B55F9">
        <w:rPr>
          <w:rFonts w:ascii="Open Sans" w:hAnsi="Open Sans" w:cs="Open Sans"/>
          <w:b/>
          <w:bCs/>
          <w:color w:val="212121"/>
          <w:sz w:val="28"/>
          <w:szCs w:val="28"/>
          <w:u w:val="single"/>
        </w:rPr>
        <w:t>C</w:t>
      </w:r>
      <w:r>
        <w:rPr>
          <w:rFonts w:ascii="Open Sans" w:hAnsi="Open Sans" w:cs="Open Sans"/>
          <w:b/>
          <w:bCs/>
          <w:color w:val="212121"/>
          <w:sz w:val="28"/>
          <w:szCs w:val="28"/>
          <w:u w:val="single"/>
        </w:rPr>
        <w:t>LOUD INTEGRATION</w:t>
      </w:r>
    </w:p>
    <w:p w14:paraId="09C7912F" w14:textId="77777777" w:rsidR="0053172B" w:rsidRDefault="7059AD70">
      <w:pPr>
        <w:numPr>
          <w:ilvl w:val="0"/>
          <w:numId w:val="32"/>
        </w:numPr>
      </w:pPr>
      <w:r w:rsidRPr="1DC790F5">
        <w:rPr>
          <w:rFonts w:ascii="Open Sans" w:hAnsi="Open Sans" w:cs="Open Sans"/>
          <w:color w:val="212121"/>
          <w:sz w:val="24"/>
          <w:szCs w:val="24"/>
        </w:rPr>
        <w:t xml:space="preserve">Natively create </w:t>
      </w:r>
      <w:r w:rsidRPr="1DC790F5">
        <w:rPr>
          <w:rFonts w:ascii="Open Sans" w:hAnsi="Open Sans" w:cs="Open Sans"/>
          <w:b/>
          <w:bCs/>
          <w:color w:val="212121"/>
          <w:sz w:val="24"/>
          <w:szCs w:val="24"/>
        </w:rPr>
        <w:t>OAuth-only, read-only integrations</w:t>
      </w:r>
      <w:r w:rsidRPr="1DC790F5">
        <w:rPr>
          <w:rFonts w:ascii="Open Sans" w:hAnsi="Open Sans" w:cs="Open Sans"/>
          <w:color w:val="212121"/>
          <w:sz w:val="24"/>
          <w:szCs w:val="24"/>
        </w:rPr>
        <w:t xml:space="preserve"> for engines that support OAuth — Databricks, Snowflake, and BigQuery</w:t>
      </w:r>
    </w:p>
    <w:p w14:paraId="42757606" w14:textId="77777777" w:rsidR="0053172B" w:rsidRDefault="00AB5072">
      <w:r>
        <w:rPr>
          <w:rFonts w:ascii="Open Sans" w:hAnsi="Open Sans" w:cs="Open Sans"/>
          <w:b/>
          <w:bCs/>
          <w:color w:val="212121"/>
          <w:sz w:val="28"/>
          <w:szCs w:val="28"/>
          <w:u w:val="single"/>
        </w:rPr>
        <w:t>ORGANIZE</w:t>
      </w:r>
    </w:p>
    <w:p w14:paraId="390EDBA5" w14:textId="77777777" w:rsidR="0053172B" w:rsidRDefault="00AB5072">
      <w:pPr>
        <w:numPr>
          <w:ilvl w:val="0"/>
          <w:numId w:val="34"/>
        </w:numPr>
      </w:pPr>
      <w:r>
        <w:rPr>
          <w:rFonts w:ascii="Open Sans" w:hAnsi="Open Sans" w:cs="Open Sans"/>
          <w:b/>
          <w:bCs/>
          <w:color w:val="212121"/>
          <w:sz w:val="24"/>
          <w:szCs w:val="24"/>
        </w:rPr>
        <w:t>Discovery AI Tools</w:t>
      </w:r>
      <w:r>
        <w:rPr>
          <w:rFonts w:ascii="Open Sans" w:hAnsi="Open Sans" w:cs="Open Sans"/>
          <w:color w:val="212121"/>
          <w:sz w:val="24"/>
          <w:szCs w:val="24"/>
        </w:rPr>
        <w:t xml:space="preserve"> let Domo AI agents manage Workspaces and Alerts conversationally, with permissions respected</w:t>
      </w:r>
    </w:p>
    <w:p w14:paraId="6612DBA9" w14:textId="4CC6A24F" w:rsidR="0053172B" w:rsidRDefault="00C35F87">
      <w:r>
        <w:rPr>
          <w:rFonts w:ascii="Open Sans" w:hAnsi="Open Sans" w:cs="Open Sans"/>
          <w:b/>
          <w:bCs/>
          <w:color w:val="212121"/>
          <w:sz w:val="28"/>
          <w:szCs w:val="28"/>
          <w:u w:val="single"/>
        </w:rPr>
        <w:t>AUTOMATION</w:t>
      </w:r>
    </w:p>
    <w:p w14:paraId="19350DF5" w14:textId="77777777" w:rsidR="0053172B" w:rsidRDefault="00AB5072">
      <w:pPr>
        <w:numPr>
          <w:ilvl w:val="0"/>
          <w:numId w:val="35"/>
        </w:numPr>
      </w:pPr>
      <w:r>
        <w:rPr>
          <w:rFonts w:ascii="Open Sans" w:hAnsi="Open Sans" w:cs="Open Sans"/>
          <w:color w:val="212121"/>
          <w:sz w:val="24"/>
          <w:szCs w:val="24"/>
        </w:rPr>
        <w:t xml:space="preserve">Expose a Workflow to AI agents through a dedicated, governed </w:t>
      </w:r>
      <w:r>
        <w:rPr>
          <w:rFonts w:ascii="Open Sans" w:hAnsi="Open Sans" w:cs="Open Sans"/>
          <w:b/>
          <w:bCs/>
          <w:color w:val="212121"/>
          <w:sz w:val="24"/>
          <w:szCs w:val="24"/>
        </w:rPr>
        <w:t>MCP trigger</w:t>
      </w:r>
    </w:p>
    <w:p w14:paraId="68F0C5DC" w14:textId="35CAE24F" w:rsidR="50D59E1B" w:rsidRDefault="50D59E1B" w:rsidP="50D59E1B">
      <w:pPr>
        <w:pStyle w:val="ListParagraph"/>
        <w:numPr>
          <w:ilvl w:val="0"/>
          <w:numId w:val="35"/>
        </w:numPr>
      </w:pPr>
      <w:r w:rsidRPr="50D59E1B">
        <w:rPr>
          <w:rFonts w:ascii="Open Sans" w:eastAsia="Open Sans" w:hAnsi="Open Sans" w:cs="Open Sans"/>
          <w:b/>
          <w:bCs/>
          <w:color w:val="212121"/>
          <w:sz w:val="24"/>
          <w:szCs w:val="24"/>
        </w:rPr>
        <w:t>Code Engine package usage visibility and deletion</w:t>
      </w:r>
      <w:r w:rsidRPr="50D59E1B">
        <w:rPr>
          <w:rFonts w:ascii="Open Sans" w:eastAsia="Open Sans" w:hAnsi="Open Sans" w:cs="Open Sans"/>
          <w:color w:val="212121"/>
          <w:sz w:val="24"/>
          <w:szCs w:val="24"/>
        </w:rPr>
        <w:t xml:space="preserve"> show where deployed packages are used and add safeguards for safely removing packages that are no longer needed</w:t>
      </w:r>
    </w:p>
    <w:p w14:paraId="377F3F63" w14:textId="77777777" w:rsidR="0053172B" w:rsidRDefault="00AB5072">
      <w:r>
        <w:rPr>
          <w:rFonts w:ascii="Open Sans" w:hAnsi="Open Sans" w:cs="Open Sans"/>
          <w:b/>
          <w:bCs/>
          <w:color w:val="212121"/>
          <w:sz w:val="28"/>
          <w:szCs w:val="28"/>
          <w:u w:val="single"/>
        </w:rPr>
        <w:t>VISUALIZE + INTERACT</w:t>
      </w:r>
    </w:p>
    <w:p w14:paraId="57E905F6" w14:textId="77777777" w:rsidR="0053172B" w:rsidRDefault="7059AD70">
      <w:pPr>
        <w:numPr>
          <w:ilvl w:val="0"/>
          <w:numId w:val="36"/>
        </w:numPr>
      </w:pPr>
      <w:r w:rsidRPr="1DC790F5">
        <w:rPr>
          <w:rFonts w:ascii="Open Sans" w:hAnsi="Open Sans" w:cs="Open Sans"/>
          <w:b/>
          <w:bCs/>
          <w:color w:val="212121"/>
          <w:sz w:val="24"/>
          <w:szCs w:val="24"/>
        </w:rPr>
        <w:t>Pvariable support</w:t>
      </w:r>
      <w:r w:rsidRPr="1DC790F5">
        <w:rPr>
          <w:rFonts w:ascii="Open Sans" w:hAnsi="Open Sans" w:cs="Open Sans"/>
          <w:color w:val="212121"/>
          <w:sz w:val="24"/>
          <w:szCs w:val="24"/>
        </w:rPr>
        <w:t xml:space="preserve"> applies variables on load via a page URL parameter in Dashboards, App Studio, and Embed</w:t>
      </w:r>
    </w:p>
    <w:p w14:paraId="0E22DCA1" w14:textId="7A7AFA4A" w:rsidR="1DC790F5" w:rsidRDefault="1DC790F5" w:rsidP="1DC790F5">
      <w:pPr>
        <w:pStyle w:val="ListParagraph"/>
        <w:numPr>
          <w:ilvl w:val="0"/>
          <w:numId w:val="36"/>
        </w:numPr>
      </w:pPr>
      <w:r w:rsidRPr="1DC790F5">
        <w:rPr>
          <w:rFonts w:ascii="Open Sans" w:eastAsia="Open Sans" w:hAnsi="Open Sans" w:cs="Open Sans"/>
          <w:color w:val="212121"/>
          <w:sz w:val="24"/>
          <w:szCs w:val="24"/>
        </w:rPr>
        <w:t xml:space="preserve">New </w:t>
      </w:r>
      <w:r w:rsidRPr="1DC790F5">
        <w:rPr>
          <w:rFonts w:ascii="Open Sans" w:eastAsia="Open Sans" w:hAnsi="Open Sans" w:cs="Open Sans"/>
          <w:b/>
          <w:bCs/>
          <w:color w:val="212121"/>
          <w:sz w:val="24"/>
          <w:szCs w:val="24"/>
        </w:rPr>
        <w:t>KPI templates</w:t>
      </w:r>
      <w:r w:rsidRPr="1DC790F5">
        <w:rPr>
          <w:rFonts w:ascii="Open Sans" w:eastAsia="Open Sans" w:hAnsi="Open Sans" w:cs="Open Sans"/>
          <w:color w:val="212121"/>
          <w:sz w:val="24"/>
          <w:szCs w:val="24"/>
        </w:rPr>
        <w:t xml:space="preserve"> in App Components let builders create custom-looking KPI components with no code</w:t>
      </w:r>
    </w:p>
    <w:p w14:paraId="7FD1665B" w14:textId="3D36E063" w:rsidR="1DC790F5" w:rsidRDefault="1DC790F5" w:rsidP="1DC790F5">
      <w:pPr>
        <w:pStyle w:val="ListParagraph"/>
        <w:numPr>
          <w:ilvl w:val="0"/>
          <w:numId w:val="36"/>
        </w:numPr>
        <w:rPr>
          <w:rFonts w:ascii="Open Sans" w:eastAsia="Open Sans" w:hAnsi="Open Sans" w:cs="Open Sans"/>
          <w:color w:val="212121"/>
          <w:sz w:val="24"/>
          <w:szCs w:val="24"/>
        </w:rPr>
      </w:pPr>
      <w:r w:rsidRPr="1DC790F5">
        <w:rPr>
          <w:rFonts w:ascii="Open Sans" w:eastAsia="Open Sans" w:hAnsi="Open Sans" w:cs="Open Sans"/>
          <w:color w:val="212121"/>
          <w:sz w:val="24"/>
          <w:szCs w:val="24"/>
        </w:rPr>
        <w:t xml:space="preserve">A new </w:t>
      </w:r>
      <w:r w:rsidRPr="1DC790F5">
        <w:rPr>
          <w:rFonts w:ascii="Open Sans" w:eastAsia="Open Sans" w:hAnsi="Open Sans" w:cs="Open Sans"/>
          <w:b/>
          <w:bCs/>
          <w:color w:val="212121"/>
          <w:sz w:val="24"/>
          <w:szCs w:val="24"/>
        </w:rPr>
        <w:t>Numeric widget</w:t>
      </w:r>
      <w:r w:rsidRPr="1DC790F5">
        <w:rPr>
          <w:rFonts w:ascii="Open Sans" w:eastAsia="Open Sans" w:hAnsi="Open Sans" w:cs="Open Sans"/>
          <w:color w:val="212121"/>
          <w:sz w:val="24"/>
          <w:szCs w:val="24"/>
        </w:rPr>
        <w:t xml:space="preserve"> in App Components aggregates and formats a column with a simple dropdown selection</w:t>
      </w:r>
    </w:p>
    <w:p w14:paraId="3DC460FF" w14:textId="77777777" w:rsidR="0053172B" w:rsidRDefault="00AB5072">
      <w:pPr>
        <w:numPr>
          <w:ilvl w:val="0"/>
          <w:numId w:val="36"/>
        </w:numPr>
      </w:pPr>
      <w:r>
        <w:rPr>
          <w:rFonts w:ascii="Open Sans" w:hAnsi="Open Sans" w:cs="Open Sans"/>
          <w:b/>
          <w:bCs/>
          <w:color w:val="212121"/>
          <w:sz w:val="24"/>
          <w:szCs w:val="24"/>
        </w:rPr>
        <w:t>Group By and aggregations</w:t>
      </w:r>
      <w:r>
        <w:rPr>
          <w:rFonts w:ascii="Open Sans" w:hAnsi="Open Sans" w:cs="Open Sans"/>
          <w:color w:val="212121"/>
          <w:sz w:val="24"/>
          <w:szCs w:val="24"/>
        </w:rPr>
        <w:t xml:space="preserve"> are now available in every App Component through the Filter pane</w:t>
      </w:r>
    </w:p>
    <w:p w14:paraId="0F8EFFEF" w14:textId="77777777" w:rsidR="0053172B" w:rsidRDefault="7059AD70">
      <w:pPr>
        <w:numPr>
          <w:ilvl w:val="0"/>
          <w:numId w:val="36"/>
        </w:numPr>
        <w:rPr>
          <w:rFonts w:ascii="Open Sans" w:hAnsi="Open Sans" w:cs="Open Sans"/>
          <w:color w:val="212121"/>
          <w:sz w:val="24"/>
          <w:szCs w:val="24"/>
        </w:rPr>
      </w:pPr>
      <w:r w:rsidRPr="1DC790F5">
        <w:rPr>
          <w:rFonts w:ascii="Open Sans" w:hAnsi="Open Sans" w:cs="Open Sans"/>
          <w:color w:val="212121"/>
          <w:sz w:val="24"/>
          <w:szCs w:val="24"/>
        </w:rPr>
        <w:t xml:space="preserve">Apply </w:t>
      </w:r>
      <w:r w:rsidRPr="1DC790F5">
        <w:rPr>
          <w:rFonts w:ascii="Open Sans" w:hAnsi="Open Sans" w:cs="Open Sans"/>
          <w:b/>
          <w:bCs/>
          <w:color w:val="212121"/>
          <w:sz w:val="24"/>
          <w:szCs w:val="24"/>
        </w:rPr>
        <w:t>conditional formatting</w:t>
      </w:r>
      <w:r w:rsidRPr="1DC790F5">
        <w:rPr>
          <w:rFonts w:ascii="Open Sans" w:hAnsi="Open Sans" w:cs="Open Sans"/>
          <w:color w:val="212121"/>
          <w:sz w:val="24"/>
          <w:szCs w:val="24"/>
        </w:rPr>
        <w:t xml:space="preserve"> to App Component widgets</w:t>
      </w:r>
    </w:p>
    <w:p w14:paraId="24A6FDBA" w14:textId="36F32DB3" w:rsidR="50D59E1B" w:rsidRDefault="50D59E1B" w:rsidP="50D59E1B">
      <w:pPr>
        <w:pStyle w:val="ListParagraph"/>
        <w:numPr>
          <w:ilvl w:val="0"/>
          <w:numId w:val="36"/>
        </w:numPr>
      </w:pPr>
      <w:r w:rsidRPr="50D59E1B">
        <w:rPr>
          <w:rFonts w:ascii="Open Sans" w:eastAsia="Open Sans" w:hAnsi="Open Sans" w:cs="Open Sans"/>
          <w:color w:val="212121"/>
          <w:sz w:val="24"/>
          <w:szCs w:val="24"/>
        </w:rPr>
        <w:t xml:space="preserve">New </w:t>
      </w:r>
      <w:r w:rsidRPr="50D59E1B">
        <w:rPr>
          <w:rFonts w:ascii="Open Sans" w:eastAsia="Open Sans" w:hAnsi="Open Sans" w:cs="Open Sans"/>
          <w:b/>
          <w:bCs/>
          <w:color w:val="212121"/>
          <w:sz w:val="24"/>
          <w:szCs w:val="24"/>
        </w:rPr>
        <w:t>chart improvements</w:t>
      </w:r>
      <w:r w:rsidRPr="50D59E1B">
        <w:rPr>
          <w:rFonts w:ascii="Open Sans" w:eastAsia="Open Sans" w:hAnsi="Open Sans" w:cs="Open Sans"/>
          <w:color w:val="212121"/>
          <w:sz w:val="24"/>
          <w:szCs w:val="24"/>
        </w:rPr>
        <w:t xml:space="preserve"> in App Studio and Analyzer add three chart types and rounded bar corners</w:t>
      </w:r>
    </w:p>
    <w:p w14:paraId="2FA608EB" w14:textId="1F26DF9F" w:rsidR="05C76715" w:rsidRDefault="05C76715" w:rsidP="1DC790F5">
      <w:r w:rsidRPr="1DC790F5">
        <w:rPr>
          <w:rFonts w:ascii="Open Sans SemiBold" w:hAnsi="Open Sans SemiBold" w:cs="Open Sans SemiBold"/>
          <w:b/>
          <w:bCs/>
          <w:color w:val="99CCEE"/>
          <w:sz w:val="36"/>
          <w:szCs w:val="36"/>
        </w:rPr>
        <w:t>CONNECTION</w:t>
      </w:r>
    </w:p>
    <w:p w14:paraId="1A3D3DFC" w14:textId="77777777" w:rsidR="0053172B" w:rsidRDefault="00AB5072">
      <w:r>
        <w:rPr>
          <w:rFonts w:ascii="Open Sans" w:hAnsi="Open Sans" w:cs="Open Sans"/>
          <w:b/>
          <w:bCs/>
          <w:color w:val="212121"/>
          <w:sz w:val="28"/>
          <w:szCs w:val="28"/>
          <w:u w:val="single"/>
        </w:rPr>
        <w:t>PORTABLE JSON CONNECTOR DEFINITIONS</w:t>
      </w:r>
    </w:p>
    <w:p w14:paraId="791D4C3D" w14:textId="77777777" w:rsidR="0053172B" w:rsidRDefault="00AB5072">
      <w:r>
        <w:rPr>
          <w:rFonts w:ascii="Open Sans" w:hAnsi="Open Sans" w:cs="Open Sans"/>
          <w:color w:val="212121"/>
          <w:sz w:val="24"/>
          <w:szCs w:val="24"/>
        </w:rPr>
        <w:t>Customers who run more than one Domo instance often configure the same JSON No Code connectors to reach the same endpoints and systems. Because DataSets can’t be shared across instances, they have to recreate each configuration by hand or copy it over manually.</w:t>
      </w:r>
    </w:p>
    <w:p w14:paraId="7B39808A" w14:textId="77777777" w:rsidR="0053172B" w:rsidRDefault="7059AD70">
      <w:r w:rsidRPr="1DC790F5">
        <w:rPr>
          <w:rFonts w:ascii="Open Sans" w:hAnsi="Open Sans" w:cs="Open Sans"/>
          <w:color w:val="212121"/>
          <w:sz w:val="24"/>
          <w:szCs w:val="24"/>
        </w:rPr>
        <w:t>You can now export a JSON No Code connector definition from one instance and import it into another, reusing an existing configuration instead of rebuilding it. This saves setup time and lets less technical users stand up a JSON No Code DataSet quickly.</w:t>
      </w:r>
    </w:p>
    <w:p w14:paraId="4E678B59" w14:textId="2AC54E79" w:rsidR="0053172B" w:rsidRDefault="0053172B" w:rsidP="1DC790F5">
      <w:pPr>
        <w:rPr>
          <w:rFonts w:ascii="Open Sans" w:hAnsi="Open Sans" w:cs="Open Sans"/>
          <w:b/>
          <w:bCs/>
          <w:color w:val="212121"/>
          <w:sz w:val="28"/>
          <w:szCs w:val="28"/>
          <w:u w:val="single"/>
        </w:rPr>
      </w:pPr>
    </w:p>
    <w:p w14:paraId="4447FC35" w14:textId="088451B9" w:rsidR="0053172B" w:rsidRDefault="65DAC7AA">
      <w:r w:rsidRPr="1DC790F5">
        <w:rPr>
          <w:rFonts w:ascii="Open Sans SemiBold" w:hAnsi="Open Sans SemiBold" w:cs="Open Sans SemiBold"/>
          <w:b/>
          <w:bCs/>
          <w:color w:val="99CCEE"/>
          <w:sz w:val="36"/>
          <w:szCs w:val="36"/>
        </w:rPr>
        <w:t>CLOUD INTEGRATION</w:t>
      </w:r>
    </w:p>
    <w:p w14:paraId="5DA4E6B1" w14:textId="1DCCE503" w:rsidR="0053172B" w:rsidRDefault="7059AD70">
      <w:r w:rsidRPr="1DC790F5">
        <w:rPr>
          <w:rFonts w:ascii="Open Sans" w:hAnsi="Open Sans" w:cs="Open Sans"/>
          <w:b/>
          <w:bCs/>
          <w:color w:val="212121"/>
          <w:sz w:val="28"/>
          <w:szCs w:val="28"/>
          <w:u w:val="single"/>
        </w:rPr>
        <w:t>OAUTH-ONLY READ-ONLY INTEGRATIONS</w:t>
      </w:r>
    </w:p>
    <w:p w14:paraId="476530B2" w14:textId="0FD0230F" w:rsidR="0053172B" w:rsidRDefault="7059AD70">
      <w:r w:rsidRPr="1DC790F5">
        <w:rPr>
          <w:rFonts w:ascii="Open Sans" w:hAnsi="Open Sans" w:cs="Open Sans"/>
          <w:color w:val="212121"/>
          <w:sz w:val="24"/>
          <w:szCs w:val="24"/>
        </w:rPr>
        <w:t>Enterprises that standardize OAuth previously had no native way to create a read-only, OAuth-only integration for their cloud data engines.</w:t>
      </w:r>
    </w:p>
    <w:p w14:paraId="5786C985" w14:textId="77777777" w:rsidR="0053172B" w:rsidRDefault="7059AD70">
      <w:r w:rsidRPr="1DC790F5">
        <w:rPr>
          <w:rFonts w:ascii="Open Sans" w:hAnsi="Open Sans" w:cs="Open Sans"/>
          <w:color w:val="212121"/>
          <w:sz w:val="24"/>
          <w:szCs w:val="24"/>
        </w:rPr>
        <w:t>Domo now lets you natively create an OAuth-only integration that is read-only for every engine that supports OAuth — Databricks, Snowflake, and BigQuery — so you can connect with user-to-machine OAuth authentication without configuring other credential types.</w:t>
      </w:r>
    </w:p>
    <w:p w14:paraId="214572E4" w14:textId="77777777" w:rsidR="0053172B" w:rsidRDefault="00AB5072">
      <w:r>
        <w:rPr>
          <w:rFonts w:ascii="Open Sans SemiBold" w:hAnsi="Open Sans SemiBold" w:cs="Open Sans SemiBold"/>
          <w:b/>
          <w:bCs/>
          <w:color w:val="99CCEE"/>
          <w:sz w:val="36"/>
          <w:szCs w:val="36"/>
        </w:rPr>
        <w:t>ORGANIZE</w:t>
      </w:r>
    </w:p>
    <w:p w14:paraId="002A5B20" w14:textId="312DFC1C" w:rsidR="50D59E1B" w:rsidRDefault="50D59E1B" w:rsidP="50D59E1B">
      <w:r w:rsidRPr="50D59E1B">
        <w:rPr>
          <w:rFonts w:ascii="Open Sans" w:eastAsia="Open Sans" w:hAnsi="Open Sans" w:cs="Open Sans"/>
          <w:b/>
          <w:bCs/>
          <w:color w:val="212121"/>
          <w:sz w:val="28"/>
          <w:szCs w:val="28"/>
          <w:u w:val="single"/>
        </w:rPr>
        <w:t>MCP TOOLS FOR ALERTS AND WORKSPACES</w:t>
      </w:r>
    </w:p>
    <w:p w14:paraId="5EED8784" w14:textId="77777777" w:rsidR="0053172B" w:rsidRDefault="00AB5072">
      <w:r>
        <w:rPr>
          <w:rFonts w:ascii="Open Sans" w:hAnsi="Open Sans" w:cs="Open Sans"/>
          <w:color w:val="212121"/>
          <w:sz w:val="24"/>
          <w:szCs w:val="24"/>
        </w:rPr>
        <w:t>Managing Workspaces and Alerts has meant working through the UI for each change, one entity at a time.</w:t>
      </w:r>
    </w:p>
    <w:p w14:paraId="3797F1C7" w14:textId="640110B4" w:rsidR="50D59E1B" w:rsidRDefault="50D59E1B" w:rsidP="50D59E1B">
      <w:r w:rsidRPr="50D59E1B">
        <w:rPr>
          <w:rFonts w:ascii="Open Sans" w:eastAsia="Open Sans" w:hAnsi="Open Sans" w:cs="Open Sans"/>
          <w:color w:val="212121"/>
          <w:sz w:val="24"/>
          <w:szCs w:val="24"/>
        </w:rPr>
        <w:t>Now, MCP-compatible tools let Domo AI agents operate on Workspaces and Alerts on your behalf, so you can manage them conversationally through Domo AI. Capabilities include:</w:t>
      </w:r>
    </w:p>
    <w:p w14:paraId="4711CC8D" w14:textId="77777777" w:rsidR="0053172B" w:rsidRDefault="00AB5072">
      <w:pPr>
        <w:numPr>
          <w:ilvl w:val="0"/>
          <w:numId w:val="38"/>
        </w:numPr>
      </w:pPr>
      <w:r>
        <w:rPr>
          <w:rFonts w:ascii="Open Sans" w:hAnsi="Open Sans" w:cs="Open Sans"/>
          <w:color w:val="212121"/>
          <w:sz w:val="24"/>
          <w:szCs w:val="24"/>
        </w:rPr>
        <w:t>Full create, read, update, and delete for Workspaces and Alerts</w:t>
      </w:r>
    </w:p>
    <w:p w14:paraId="41A946DC" w14:textId="77777777" w:rsidR="0053172B" w:rsidRDefault="00AB5072">
      <w:pPr>
        <w:numPr>
          <w:ilvl w:val="0"/>
          <w:numId w:val="38"/>
        </w:numPr>
      </w:pPr>
      <w:r>
        <w:rPr>
          <w:rFonts w:ascii="Open Sans" w:hAnsi="Open Sans" w:cs="Open Sans"/>
          <w:color w:val="212121"/>
          <w:sz w:val="24"/>
          <w:szCs w:val="24"/>
        </w:rPr>
        <w:t>Management of related concepts such as items, folders, subscribers, and sharing or permissions</w:t>
      </w:r>
    </w:p>
    <w:p w14:paraId="020CCD90" w14:textId="77777777" w:rsidR="0053172B" w:rsidRDefault="00AB5072">
      <w:pPr>
        <w:numPr>
          <w:ilvl w:val="0"/>
          <w:numId w:val="38"/>
        </w:numPr>
      </w:pPr>
      <w:r>
        <w:rPr>
          <w:rFonts w:ascii="Open Sans" w:hAnsi="Open Sans" w:cs="Open Sans"/>
          <w:color w:val="212121"/>
          <w:sz w:val="24"/>
          <w:szCs w:val="24"/>
        </w:rPr>
        <w:t>Permission-aware behavior — every tool respects the calling user’s access to the underlying resources</w:t>
      </w:r>
    </w:p>
    <w:p w14:paraId="44CA8D42" w14:textId="4CC3A88E" w:rsidR="0053172B" w:rsidRDefault="43BCB68D">
      <w:r w:rsidRPr="1DC790F5">
        <w:rPr>
          <w:rFonts w:ascii="Open Sans SemiBold" w:hAnsi="Open Sans SemiBold" w:cs="Open Sans SemiBold"/>
          <w:b/>
          <w:bCs/>
          <w:color w:val="99CCEE"/>
          <w:sz w:val="36"/>
          <w:szCs w:val="36"/>
        </w:rPr>
        <w:t>AUTOMATION</w:t>
      </w:r>
    </w:p>
    <w:p w14:paraId="12EA9E62" w14:textId="24FA0C4F" w:rsidR="0053172B" w:rsidRDefault="00AB5072">
      <w:r>
        <w:rPr>
          <w:rFonts w:ascii="Open Sans" w:hAnsi="Open Sans" w:cs="Open Sans"/>
          <w:b/>
          <w:bCs/>
          <w:color w:val="212121"/>
          <w:sz w:val="28"/>
          <w:szCs w:val="28"/>
          <w:u w:val="single"/>
        </w:rPr>
        <w:t xml:space="preserve"> TRIGGER IN WORKFLOWS</w:t>
      </w:r>
    </w:p>
    <w:p w14:paraId="56613F14" w14:textId="77777777" w:rsidR="0053172B" w:rsidRDefault="00AB5072">
      <w:r>
        <w:rPr>
          <w:rFonts w:ascii="Open Sans" w:hAnsi="Open Sans" w:cs="Open Sans"/>
          <w:color w:val="212121"/>
          <w:sz w:val="24"/>
          <w:szCs w:val="24"/>
        </w:rPr>
        <w:t>As AI agents become a primary way people interact with business systems, Workflows need a native entry point built for AI-initiated automation. Today AI can start a Workflow only through triggers designed for other use cases, so there is no purpose-built, sanctioned path.</w:t>
      </w:r>
    </w:p>
    <w:p w14:paraId="4B316C49" w14:textId="77777777" w:rsidR="0053172B" w:rsidRDefault="00AB5072">
      <w:r>
        <w:rPr>
          <w:rFonts w:ascii="Open Sans" w:hAnsi="Open Sans" w:cs="Open Sans"/>
          <w:color w:val="212121"/>
          <w:sz w:val="24"/>
          <w:szCs w:val="24"/>
        </w:rPr>
        <w:t>The new MCP trigger gives AI a supported, governed, and purpose-built way to start a Workflow directly. It establishes a clear contract for AI-initiated automation instead of repurposing triggers meant for something else.</w:t>
      </w:r>
    </w:p>
    <w:p w14:paraId="0F7ED9D8" w14:textId="2B2F6987" w:rsidR="50D59E1B" w:rsidRDefault="50D59E1B" w:rsidP="50D59E1B">
      <w:r w:rsidRPr="50D59E1B">
        <w:rPr>
          <w:rFonts w:ascii="Open Sans" w:eastAsia="Open Sans" w:hAnsi="Open Sans" w:cs="Open Sans"/>
          <w:i/>
          <w:iCs/>
          <w:color w:val="212121"/>
          <w:sz w:val="24"/>
          <w:szCs w:val="24"/>
        </w:rPr>
        <w:t>The MCP trigger is automatically available when a Workflow is deployed. Workflow builders do not need to add, configure, manage, or maintain it.</w:t>
      </w:r>
    </w:p>
    <w:p w14:paraId="0C67407E" w14:textId="3A3CFB51" w:rsidR="50D59E1B" w:rsidRDefault="50D59E1B" w:rsidP="50D59E1B">
      <w:r w:rsidRPr="50D59E1B">
        <w:rPr>
          <w:rFonts w:ascii="Open Sans" w:eastAsia="Open Sans" w:hAnsi="Open Sans" w:cs="Open Sans"/>
          <w:b/>
          <w:bCs/>
          <w:color w:val="212121"/>
          <w:sz w:val="28"/>
          <w:szCs w:val="28"/>
          <w:u w:val="single"/>
        </w:rPr>
        <w:t>CODE ENGINE PACKAGE USAGE VISIBILITY AND DELETION</w:t>
      </w:r>
    </w:p>
    <w:p w14:paraId="4CBED73D" w14:textId="63ED45C3" w:rsidR="50D59E1B" w:rsidRDefault="50D59E1B" w:rsidP="50D59E1B">
      <w:r w:rsidRPr="50D59E1B">
        <w:rPr>
          <w:rFonts w:ascii="Open Sans" w:eastAsia="Open Sans" w:hAnsi="Open Sans" w:cs="Open Sans"/>
          <w:color w:val="212121"/>
          <w:sz w:val="24"/>
          <w:szCs w:val="24"/>
        </w:rPr>
        <w:t>Code Engine customers can now see where their deployed packages are used across Domo and safely delete packages that are no longer needed. The new usage view makes dependencies visible, while built-in safeguards help prevent accidental deletion. Together, these enhancements let users assess a package’s impact, confirm that nothing is using it, and remove it with confidence.</w:t>
      </w:r>
    </w:p>
    <w:p w14:paraId="26AA1D8A" w14:textId="77777777" w:rsidR="0053172B" w:rsidRDefault="00AB5072">
      <w:r>
        <w:rPr>
          <w:rFonts w:ascii="Open Sans SemiBold" w:hAnsi="Open Sans SemiBold" w:cs="Open Sans SemiBold"/>
          <w:b/>
          <w:bCs/>
          <w:color w:val="99CCEE"/>
          <w:sz w:val="36"/>
          <w:szCs w:val="36"/>
        </w:rPr>
        <w:t>VISUALIZE + INTERACT</w:t>
      </w:r>
    </w:p>
    <w:p w14:paraId="00BC76C3" w14:textId="77777777" w:rsidR="0053172B" w:rsidRDefault="00AB5072">
      <w:r>
        <w:rPr>
          <w:rFonts w:ascii="Open Sans" w:hAnsi="Open Sans" w:cs="Open Sans"/>
          <w:b/>
          <w:bCs/>
          <w:color w:val="212121"/>
          <w:sz w:val="28"/>
          <w:szCs w:val="28"/>
          <w:u w:val="single"/>
        </w:rPr>
        <w:t>PVARIABLE SUPPORT FOR DASHBOARDS, APP STUDIO &amp; EMBED</w:t>
      </w:r>
    </w:p>
    <w:p w14:paraId="24CCB300" w14:textId="438A62FA" w:rsidR="0053172B" w:rsidRDefault="7059AD70" w:rsidP="1DC790F5">
      <w:pPr>
        <w:rPr>
          <w:rFonts w:ascii="Open Sans" w:hAnsi="Open Sans" w:cs="Open Sans"/>
          <w:color w:val="212121"/>
          <w:sz w:val="24"/>
          <w:szCs w:val="24"/>
        </w:rPr>
      </w:pPr>
      <w:r w:rsidRPr="1DC790F5">
        <w:rPr>
          <w:rFonts w:ascii="Open Sans" w:hAnsi="Open Sans" w:cs="Open Sans"/>
          <w:color w:val="212121"/>
          <w:sz w:val="24"/>
          <w:szCs w:val="24"/>
        </w:rPr>
        <w:t xml:space="preserve">Domo </w:t>
      </w:r>
      <w:r w:rsidR="6AE2EEAF" w:rsidRPr="1DC790F5">
        <w:rPr>
          <w:rFonts w:ascii="Open Sans" w:hAnsi="Open Sans" w:cs="Open Sans"/>
          <w:color w:val="212121"/>
          <w:sz w:val="24"/>
          <w:szCs w:val="24"/>
        </w:rPr>
        <w:t xml:space="preserve">has </w:t>
      </w:r>
      <w:r w:rsidR="0DEE37C8" w:rsidRPr="1DC790F5">
        <w:rPr>
          <w:rFonts w:ascii="Open Sans" w:hAnsi="Open Sans" w:cs="Open Sans"/>
          <w:color w:val="212121"/>
          <w:sz w:val="24"/>
          <w:szCs w:val="24"/>
        </w:rPr>
        <w:t xml:space="preserve">added </w:t>
      </w:r>
      <w:r w:rsidR="6322F44F" w:rsidRPr="1DC790F5">
        <w:rPr>
          <w:rFonts w:ascii="Open Sans" w:hAnsi="Open Sans" w:cs="Open Sans"/>
          <w:color w:val="212121"/>
          <w:sz w:val="24"/>
          <w:szCs w:val="24"/>
        </w:rPr>
        <w:t>p</w:t>
      </w:r>
      <w:r w:rsidRPr="1DC790F5">
        <w:rPr>
          <w:rFonts w:ascii="Open Sans" w:hAnsi="Open Sans" w:cs="Open Sans"/>
          <w:color w:val="212121"/>
          <w:sz w:val="24"/>
          <w:szCs w:val="24"/>
        </w:rPr>
        <w:t>variable</w:t>
      </w:r>
      <w:r w:rsidR="29FEF332" w:rsidRPr="1DC790F5">
        <w:rPr>
          <w:rFonts w:ascii="Open Sans" w:hAnsi="Open Sans" w:cs="Open Sans"/>
          <w:color w:val="212121"/>
          <w:sz w:val="24"/>
          <w:szCs w:val="24"/>
        </w:rPr>
        <w:t xml:space="preserve"> support</w:t>
      </w:r>
      <w:r w:rsidRPr="1DC790F5">
        <w:rPr>
          <w:rFonts w:ascii="Open Sans" w:hAnsi="Open Sans" w:cs="Open Sans"/>
          <w:color w:val="212121"/>
          <w:sz w:val="24"/>
          <w:szCs w:val="24"/>
        </w:rPr>
        <w:t xml:space="preserve"> across Dashboards, App Studio, and Embed. You can pass a page URL parameter to apply variables when the page loads, so a link can open with the right variable values already in place.</w:t>
      </w:r>
    </w:p>
    <w:p w14:paraId="505C35EF" w14:textId="68DE0D5D" w:rsidR="1DC790F5" w:rsidRDefault="1DC790F5" w:rsidP="1DC790F5">
      <w:r w:rsidRPr="1DC790F5">
        <w:rPr>
          <w:rFonts w:ascii="Open Sans" w:eastAsia="Open Sans" w:hAnsi="Open Sans" w:cs="Open Sans"/>
          <w:b/>
          <w:bCs/>
          <w:color w:val="212121"/>
          <w:sz w:val="28"/>
          <w:szCs w:val="28"/>
          <w:u w:val="single"/>
        </w:rPr>
        <w:t>NEW KPI TEMPLATES IN APP COMPONENTS</w:t>
      </w:r>
    </w:p>
    <w:p w14:paraId="2EA425CD" w14:textId="2DF120E1" w:rsidR="0053172B" w:rsidRDefault="1DC790F5">
      <w:r w:rsidRPr="1DC790F5">
        <w:rPr>
          <w:rFonts w:ascii="Open Sans" w:eastAsia="Open Sans" w:hAnsi="Open Sans" w:cs="Open Sans"/>
          <w:color w:val="212121"/>
          <w:sz w:val="24"/>
          <w:szCs w:val="24"/>
        </w:rPr>
        <w:t>Choose a Template now includes a KPI category with three pre-built layouts. One is a square grid of equal-weight metrics; the other two pair a single hero metric with a supporting grid, positioned on either side. Each arrives with the structure and spacing already set, so builders can drop in widgets, point them at a DataSet, and end up with a component that looks custom-built — without writing any code.</w:t>
      </w:r>
    </w:p>
    <w:p w14:paraId="12903B16" w14:textId="245A1491" w:rsidR="1DC790F5" w:rsidRDefault="1DC790F5" w:rsidP="1DC790F5">
      <w:r w:rsidRPr="1DC790F5">
        <w:rPr>
          <w:rFonts w:ascii="Open Sans" w:eastAsia="Open Sans" w:hAnsi="Open Sans" w:cs="Open Sans"/>
          <w:color w:val="212121"/>
          <w:sz w:val="24"/>
          <w:szCs w:val="24"/>
        </w:rPr>
        <w:t>App Components now has a Numeric widget for putting a single aggregated value on screen.</w:t>
      </w:r>
    </w:p>
    <w:p w14:paraId="186D093E" w14:textId="2D237092" w:rsidR="1DC790F5" w:rsidRDefault="1DC790F5" w:rsidP="1DC790F5">
      <w:r w:rsidRPr="1DC790F5">
        <w:rPr>
          <w:rFonts w:ascii="Open Sans" w:eastAsia="Open Sans" w:hAnsi="Open Sans" w:cs="Open Sans"/>
          <w:color w:val="212121"/>
          <w:sz w:val="24"/>
          <w:szCs w:val="24"/>
        </w:rPr>
        <w:t>Pick a column from your DataSet, choose an aggregation from a dropdown, and you're done — Sum, Average, Count, Min, Max, and Distinct Count are all supported. The full set of numeric formatting controls comes with it, including number format, decimals, prefix and suffix, and abbreviations, so you can go from raw column to a display-ready value in one place.</w:t>
      </w:r>
    </w:p>
    <w:p w14:paraId="552C9AAB" w14:textId="77777777" w:rsidR="0053172B" w:rsidRDefault="00AB5072">
      <w:r>
        <w:rPr>
          <w:rFonts w:ascii="Open Sans" w:hAnsi="Open Sans" w:cs="Open Sans"/>
          <w:b/>
          <w:bCs/>
          <w:color w:val="212121"/>
          <w:sz w:val="28"/>
          <w:szCs w:val="28"/>
          <w:u w:val="single"/>
        </w:rPr>
        <w:t>GROUP BY &amp; AGGREGATIONS IN APP COMPONENTS</w:t>
      </w:r>
    </w:p>
    <w:p w14:paraId="6FCAD84C" w14:textId="77777777" w:rsidR="0053172B" w:rsidRDefault="00AB5072">
      <w:r>
        <w:rPr>
          <w:rFonts w:ascii="Open Sans" w:hAnsi="Open Sans" w:cs="Open Sans"/>
          <w:color w:val="212121"/>
          <w:sz w:val="24"/>
          <w:szCs w:val="24"/>
        </w:rPr>
        <w:t>Every App Component now supports Group By and aggregation, surfaced through the Filter pane.</w:t>
      </w:r>
    </w:p>
    <w:p w14:paraId="5D173124" w14:textId="77777777" w:rsidR="0053172B" w:rsidRDefault="00AB5072">
      <w:pPr>
        <w:numPr>
          <w:ilvl w:val="0"/>
          <w:numId w:val="39"/>
        </w:numPr>
      </w:pPr>
      <w:r>
        <w:rPr>
          <w:rFonts w:ascii="Open Sans" w:hAnsi="Open Sans" w:cs="Open Sans"/>
          <w:color w:val="212121"/>
          <w:sz w:val="24"/>
          <w:szCs w:val="24"/>
        </w:rPr>
        <w:t>A new “Group by” category in the Filter pane provides a multi-select of the columns powering the component</w:t>
      </w:r>
    </w:p>
    <w:p w14:paraId="747D404B" w14:textId="77777777" w:rsidR="0053172B" w:rsidRDefault="00AB5072">
      <w:pPr>
        <w:numPr>
          <w:ilvl w:val="0"/>
          <w:numId w:val="39"/>
        </w:numPr>
      </w:pPr>
      <w:r>
        <w:rPr>
          <w:rFonts w:ascii="Open Sans" w:hAnsi="Open Sans" w:cs="Open Sans"/>
          <w:color w:val="212121"/>
          <w:sz w:val="24"/>
          <w:szCs w:val="24"/>
        </w:rPr>
        <w:t>On non-numeric widgets, once a Group By exists, any additional text column you add is automatically appended to the Group By — this applies only after the first Group By is set</w:t>
      </w:r>
    </w:p>
    <w:p w14:paraId="6B64EB81" w14:textId="77777777" w:rsidR="0053172B" w:rsidRDefault="7059AD70">
      <w:r w:rsidRPr="1DC790F5">
        <w:rPr>
          <w:rFonts w:ascii="Open Sans" w:hAnsi="Open Sans" w:cs="Open Sans"/>
          <w:b/>
          <w:bCs/>
          <w:color w:val="212121"/>
          <w:sz w:val="28"/>
          <w:szCs w:val="28"/>
          <w:u w:val="single"/>
        </w:rPr>
        <w:t>CONDITIONAL FORMATTING FOR APP COMPONENTS</w:t>
      </w:r>
    </w:p>
    <w:p w14:paraId="62D5E290" w14:textId="3E6794BF" w:rsidR="1DC790F5" w:rsidRDefault="1DC790F5" w:rsidP="1DC790F5">
      <w:r w:rsidRPr="1DC790F5">
        <w:rPr>
          <w:rFonts w:ascii="Open Sans" w:eastAsia="Open Sans" w:hAnsi="Open Sans" w:cs="Open Sans"/>
          <w:color w:val="212121"/>
          <w:sz w:val="24"/>
          <w:szCs w:val="24"/>
        </w:rPr>
        <w:t>You can now apply conditional formatting to App Component widgets, styling values based on rules, so the numbers, icons, and text that matter most stand out.</w:t>
      </w:r>
    </w:p>
    <w:p w14:paraId="7021171F" w14:textId="78D10BBB" w:rsidR="009085ED" w:rsidRDefault="009085ED" w:rsidP="009085ED">
      <w:pPr>
        <w:rPr>
          <w:rFonts w:ascii="Open Sans" w:eastAsia="Open Sans" w:hAnsi="Open Sans" w:cs="Open Sans"/>
          <w:color w:val="212121"/>
          <w:sz w:val="24"/>
          <w:szCs w:val="24"/>
        </w:rPr>
      </w:pPr>
    </w:p>
    <w:p w14:paraId="249B7C6F" w14:textId="3204DDCA" w:rsidR="50D59E1B" w:rsidRDefault="50D59E1B" w:rsidP="50D59E1B">
      <w:r w:rsidRPr="50D59E1B">
        <w:rPr>
          <w:rFonts w:ascii="Open Sans" w:eastAsia="Open Sans" w:hAnsi="Open Sans" w:cs="Open Sans"/>
          <w:b/>
          <w:bCs/>
          <w:color w:val="212121"/>
          <w:sz w:val="28"/>
          <w:szCs w:val="28"/>
          <w:u w:val="single"/>
        </w:rPr>
        <w:t>NEW CHART IMPROVEMENTS IN APP STUDIO AND ANALYZER</w:t>
      </w:r>
    </w:p>
    <w:p w14:paraId="1F3E61A2" w14:textId="332E7195" w:rsidR="50D59E1B" w:rsidRDefault="50D59E1B" w:rsidP="50D59E1B">
      <w:r w:rsidRPr="50D59E1B">
        <w:rPr>
          <w:rFonts w:ascii="Open Sans" w:eastAsia="Open Sans" w:hAnsi="Open Sans" w:cs="Open Sans"/>
          <w:color w:val="212121"/>
          <w:sz w:val="24"/>
          <w:szCs w:val="24"/>
        </w:rPr>
        <w:t>Three new chart types and rounded bar corners give apps more ways to present data with a modern, consistent look.</w:t>
      </w:r>
    </w:p>
    <w:p w14:paraId="4E682146" w14:textId="4D85CA4B" w:rsidR="50D59E1B" w:rsidRDefault="50D59E1B" w:rsidP="50D59E1B">
      <w:r w:rsidRPr="50D59E1B">
        <w:rPr>
          <w:rFonts w:ascii="Open Sans" w:eastAsia="Open Sans" w:hAnsi="Open Sans" w:cs="Open Sans"/>
          <w:color w:val="212121"/>
          <w:sz w:val="24"/>
          <w:szCs w:val="24"/>
        </w:rPr>
        <w:t>The Multi Progress Bar gives each category its own row, showing actual, maximum, and target values in a single line. The Symbol Matrix plots two dimensions in a grid and sizes and colors each symbol by value. The Ribbon Chart connects stacked segments across categories, making shifts in share and rank easier to follow. Bars now also support rounded corners, helping charts match the softer visual style used throughout your app.</w:t>
      </w:r>
    </w:p>
    <w:p w14:paraId="30D74E2E" w14:textId="0539D11C" w:rsidR="009085ED" w:rsidRDefault="009085ED" w:rsidP="009085ED">
      <w:pPr>
        <w:rPr>
          <w:rFonts w:ascii="Open Sans" w:eastAsia="Open Sans" w:hAnsi="Open Sans" w:cs="Open Sans"/>
          <w:color w:val="212121"/>
          <w:sz w:val="24"/>
          <w:szCs w:val="24"/>
        </w:rPr>
      </w:pPr>
    </w:p>
    <w:p w14:paraId="7790EBFF" w14:textId="77777777" w:rsidR="0053172B" w:rsidRDefault="00AB5072">
      <w:r>
        <w:rPr>
          <w:rFonts w:ascii="Open Sans" w:hAnsi="Open Sans" w:cs="Open Sans"/>
          <w:color w:val="212121"/>
          <w:sz w:val="24"/>
          <w:szCs w:val="24"/>
        </w:rPr>
        <w:t>__________________________________________________________________________</w:t>
      </w:r>
    </w:p>
    <w:p w14:paraId="698A7C78" w14:textId="77777777" w:rsidR="0053172B" w:rsidRDefault="00AB5072">
      <w:r>
        <w:rPr>
          <w:rFonts w:ascii="Open Sans" w:hAnsi="Open Sans" w:cs="Open Sans"/>
          <w:color w:val="212121"/>
          <w:sz w:val="24"/>
          <w:szCs w:val="24"/>
        </w:rPr>
        <w:t xml:space="preserve">We’re excited about this latest set of enhancements. Take them for a spin and let us know what you think in the </w:t>
      </w:r>
      <w:hyperlink r:id="rId16">
        <w:r>
          <w:rPr>
            <w:rStyle w:val="Hyperlink"/>
            <w:rFonts w:ascii="Open Sans" w:hAnsi="Open Sans" w:cs="Open Sans"/>
            <w:sz w:val="24"/>
            <w:szCs w:val="24"/>
          </w:rPr>
          <w:t>DPT – Development | EXTERNAL Product Feedback | Microsoft Teams</w:t>
        </w:r>
      </w:hyperlink>
      <w:r>
        <w:rPr>
          <w:rFonts w:ascii="Open Sans" w:hAnsi="Open Sans" w:cs="Open Sans"/>
          <w:color w:val="212121"/>
          <w:sz w:val="24"/>
          <w:szCs w:val="24"/>
        </w:rPr>
        <w:t>.</w:t>
      </w:r>
    </w:p>
    <w:p w14:paraId="1870041A" w14:textId="77777777" w:rsidR="0053172B" w:rsidRDefault="00AB5072">
      <w:r>
        <w:rPr>
          <w:rFonts w:ascii="Open Sans" w:hAnsi="Open Sans" w:cs="Open Sans"/>
          <w:color w:val="212121"/>
          <w:sz w:val="24"/>
          <w:szCs w:val="24"/>
        </w:rPr>
        <w:t>Thank you!</w:t>
      </w:r>
    </w:p>
    <w:p w14:paraId="0E9FFF17" w14:textId="77777777" w:rsidR="0053172B" w:rsidRDefault="00AB5072">
      <w:r>
        <w:rPr>
          <w:rFonts w:ascii="Open Sans" w:hAnsi="Open Sans" w:cs="Open Sans"/>
          <w:color w:val="212121"/>
          <w:sz w:val="24"/>
          <w:szCs w:val="24"/>
        </w:rPr>
        <w:t>Domo Product Development</w:t>
      </w:r>
    </w:p>
    <w:p w14:paraId="220DC6CC" w14:textId="77777777" w:rsidR="0053172B" w:rsidRDefault="00AB5072">
      <w:r>
        <w:rPr>
          <w:rFonts w:ascii="Open Sans" w:hAnsi="Open Sans" w:cs="Open Sans"/>
          <w:color w:val="212121"/>
          <w:sz w:val="24"/>
          <w:szCs w:val="24"/>
        </w:rPr>
        <w:t>Domo inc 802 E 1050 S, American Fork, UT 84003</w:t>
      </w:r>
    </w:p>
    <w:p w14:paraId="6A09E912" w14:textId="4535F76E" w:rsidR="0053172B" w:rsidRDefault="7059AD70">
      <w:r w:rsidRPr="1DC790F5">
        <w:rPr>
          <w:rFonts w:ascii="Open Sans" w:hAnsi="Open Sans" w:cs="Open Sans"/>
          <w:color w:val="212121"/>
          <w:sz w:val="24"/>
          <w:szCs w:val="24"/>
        </w:rPr>
        <w:t>CONFIDENTIAL</w:t>
      </w:r>
    </w:p>
    <w:sectPr w:rsidR="0053172B">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red Peterson" w:date="2026-08-24T14:20:00Z" w:initials="JP">
    <w:p w14:paraId="6A2D5F6C" w14:textId="6BD7E4D9" w:rsidR="00585911" w:rsidRDefault="00585911">
      <w:pPr>
        <w:pStyle w:val="CommentText"/>
      </w:pPr>
      <w:r>
        <w:rPr>
          <w:rStyle w:val="CommentReference"/>
        </w:rPr>
        <w:annotationRef/>
      </w:r>
      <w:r>
        <w:fldChar w:fldCharType="begin"/>
      </w:r>
      <w:r>
        <w:instrText xml:space="preserve"> HYPERLINK "mailto:Dan.Brinton@domo.com"</w:instrText>
      </w:r>
      <w:bookmarkStart w:id="1" w:name="_@_5908A85A0EC9446DAD278D19DC86E22DZ"/>
      <w:r>
        <w:fldChar w:fldCharType="separate"/>
      </w:r>
      <w:bookmarkEnd w:id="1"/>
      <w:r w:rsidRPr="40F8F8D7">
        <w:rPr>
          <w:rStyle w:val="Mention"/>
          <w:noProof/>
        </w:rPr>
        <w:t>@Dan Brinton</w:t>
      </w:r>
      <w:r>
        <w:fldChar w:fldCharType="end"/>
      </w:r>
      <w:r w:rsidRPr="124C7E12">
        <w:t xml:space="preserve">, </w:t>
      </w:r>
      <w:r>
        <w:fldChar w:fldCharType="begin"/>
      </w:r>
      <w:r>
        <w:instrText xml:space="preserve"> HYPERLINK "mailto:ryan.despain@domo.com"</w:instrText>
      </w:r>
      <w:bookmarkStart w:id="2" w:name="_@_2508BE0F094D41EBBF59FAA22A1B9132Z"/>
      <w:r>
        <w:fldChar w:fldCharType="separate"/>
      </w:r>
      <w:bookmarkEnd w:id="2"/>
      <w:r w:rsidRPr="5CD27A0E">
        <w:rPr>
          <w:rStyle w:val="Mention"/>
          <w:noProof/>
        </w:rPr>
        <w:t>@Ryan Despain</w:t>
      </w:r>
      <w:r>
        <w:fldChar w:fldCharType="end"/>
      </w:r>
      <w:r w:rsidRPr="4C2A5F6F">
        <w:t xml:space="preserve">, and </w:t>
      </w:r>
      <w:r>
        <w:fldChar w:fldCharType="begin"/>
      </w:r>
      <w:r>
        <w:instrText xml:space="preserve"> HYPERLINK "mailto:Chris.Wright@domo.com"</w:instrText>
      </w:r>
      <w:bookmarkStart w:id="3" w:name="_@_CD8E3D98FFD547B89B8A265711D66942Z"/>
      <w:r>
        <w:fldChar w:fldCharType="separate"/>
      </w:r>
      <w:bookmarkEnd w:id="3"/>
      <w:r w:rsidRPr="2A191A2F">
        <w:rPr>
          <w:rStyle w:val="Mention"/>
          <w:noProof/>
        </w:rPr>
        <w:t>@Chris Wright</w:t>
      </w:r>
      <w:r>
        <w:fldChar w:fldCharType="end"/>
      </w:r>
      <w:r w:rsidRPr="25BA7075">
        <w:t xml:space="preserve"> - Thank you! I've implemented your changes. Please double-check the copy and let me know if there's anything additional you'd like revised.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D5F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88CC6" w16cex:dateUtc="2026-08-24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D5F6C" w16cid:durableId="77688C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0A88" w14:textId="77777777" w:rsidR="00E05045" w:rsidRDefault="00E05045">
      <w:pPr>
        <w:spacing w:after="0" w:line="240" w:lineRule="auto"/>
      </w:pPr>
      <w:r>
        <w:separator/>
      </w:r>
    </w:p>
  </w:endnote>
  <w:endnote w:type="continuationSeparator" w:id="0">
    <w:p w14:paraId="771B6C76" w14:textId="77777777" w:rsidR="00E05045" w:rsidRDefault="00E05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5EDA2FA6" w14:textId="77777777" w:rsidTr="1389B4CD">
      <w:trPr>
        <w:trHeight w:val="300"/>
      </w:trPr>
      <w:tc>
        <w:tcPr>
          <w:tcW w:w="3120" w:type="dxa"/>
        </w:tcPr>
        <w:p w14:paraId="451F8411" w14:textId="77777777" w:rsidR="1389B4CD" w:rsidRDefault="1389B4CD" w:rsidP="1389B4CD">
          <w:pPr>
            <w:pStyle w:val="Header"/>
            <w:ind w:left="-115"/>
          </w:pPr>
        </w:p>
      </w:tc>
      <w:tc>
        <w:tcPr>
          <w:tcW w:w="3120" w:type="dxa"/>
        </w:tcPr>
        <w:p w14:paraId="651A50E0" w14:textId="77777777" w:rsidR="1389B4CD" w:rsidRDefault="1389B4CD" w:rsidP="1389B4CD">
          <w:pPr>
            <w:pStyle w:val="Header"/>
            <w:jc w:val="center"/>
          </w:pPr>
        </w:p>
      </w:tc>
      <w:tc>
        <w:tcPr>
          <w:tcW w:w="3120" w:type="dxa"/>
        </w:tcPr>
        <w:p w14:paraId="3D9D83E8" w14:textId="77777777" w:rsidR="1389B4CD" w:rsidRDefault="1389B4CD" w:rsidP="1389B4CD">
          <w:pPr>
            <w:pStyle w:val="Header"/>
            <w:ind w:right="-115"/>
            <w:jc w:val="right"/>
          </w:pPr>
        </w:p>
      </w:tc>
    </w:tr>
  </w:tbl>
  <w:p w14:paraId="7362E15F" w14:textId="77777777" w:rsidR="1389B4CD" w:rsidRDefault="1389B4CD" w:rsidP="1389B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3B1B0B34" w14:textId="77777777" w:rsidTr="1389B4CD">
      <w:trPr>
        <w:trHeight w:val="300"/>
      </w:trPr>
      <w:tc>
        <w:tcPr>
          <w:tcW w:w="3120" w:type="dxa"/>
        </w:tcPr>
        <w:p w14:paraId="3624BB4B" w14:textId="77777777" w:rsidR="1389B4CD" w:rsidRDefault="1389B4CD" w:rsidP="1389B4CD">
          <w:pPr>
            <w:pStyle w:val="Header"/>
            <w:ind w:left="-115"/>
          </w:pPr>
        </w:p>
      </w:tc>
      <w:tc>
        <w:tcPr>
          <w:tcW w:w="3120" w:type="dxa"/>
        </w:tcPr>
        <w:p w14:paraId="3A31FA66" w14:textId="77777777" w:rsidR="1389B4CD" w:rsidRDefault="1389B4CD" w:rsidP="1389B4CD">
          <w:pPr>
            <w:pStyle w:val="Header"/>
            <w:jc w:val="center"/>
          </w:pPr>
        </w:p>
      </w:tc>
      <w:tc>
        <w:tcPr>
          <w:tcW w:w="3120" w:type="dxa"/>
        </w:tcPr>
        <w:p w14:paraId="2A5FDFD7" w14:textId="77777777" w:rsidR="1389B4CD" w:rsidRDefault="1389B4CD" w:rsidP="1389B4CD">
          <w:pPr>
            <w:pStyle w:val="Header"/>
            <w:ind w:right="-115"/>
            <w:jc w:val="right"/>
          </w:pPr>
        </w:p>
      </w:tc>
    </w:tr>
  </w:tbl>
  <w:p w14:paraId="1789AA67" w14:textId="77777777" w:rsidR="1389B4CD" w:rsidRDefault="1389B4CD" w:rsidP="1389B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7FFF" w14:textId="77777777" w:rsidR="00E05045" w:rsidRDefault="00E05045">
      <w:pPr>
        <w:spacing w:after="0" w:line="240" w:lineRule="auto"/>
      </w:pPr>
      <w:r>
        <w:separator/>
      </w:r>
    </w:p>
  </w:footnote>
  <w:footnote w:type="continuationSeparator" w:id="0">
    <w:p w14:paraId="43EE0CC3" w14:textId="77777777" w:rsidR="00E05045" w:rsidRDefault="00E05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791A9DA8" w14:textId="77777777" w:rsidTr="1389B4CD">
      <w:trPr>
        <w:trHeight w:val="300"/>
      </w:trPr>
      <w:tc>
        <w:tcPr>
          <w:tcW w:w="3120" w:type="dxa"/>
        </w:tcPr>
        <w:p w14:paraId="1A3E28AC" w14:textId="77777777" w:rsidR="1389B4CD" w:rsidRDefault="1389B4CD" w:rsidP="1389B4CD">
          <w:pPr>
            <w:pStyle w:val="Header"/>
            <w:ind w:left="-115"/>
          </w:pPr>
        </w:p>
      </w:tc>
      <w:tc>
        <w:tcPr>
          <w:tcW w:w="3120" w:type="dxa"/>
        </w:tcPr>
        <w:p w14:paraId="5DAB1CEF" w14:textId="77777777" w:rsidR="1389B4CD" w:rsidRDefault="1389B4CD" w:rsidP="1389B4CD">
          <w:pPr>
            <w:pStyle w:val="Header"/>
            <w:jc w:val="center"/>
          </w:pPr>
        </w:p>
      </w:tc>
      <w:tc>
        <w:tcPr>
          <w:tcW w:w="3120" w:type="dxa"/>
        </w:tcPr>
        <w:p w14:paraId="0881DD7C" w14:textId="77777777" w:rsidR="1389B4CD" w:rsidRDefault="1389B4CD" w:rsidP="1389B4CD">
          <w:pPr>
            <w:pStyle w:val="Header"/>
            <w:ind w:right="-115"/>
            <w:jc w:val="right"/>
          </w:pPr>
        </w:p>
      </w:tc>
    </w:tr>
  </w:tbl>
  <w:p w14:paraId="0D1F3E67" w14:textId="77777777" w:rsidR="1389B4CD" w:rsidRDefault="1389B4CD" w:rsidP="1389B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9E67"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Instructions for use</w:t>
    </w:r>
  </w:p>
  <w:p w14:paraId="135BBC13"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Copy template to respective code-branch folder</w:t>
    </w:r>
  </w:p>
  <w:p w14:paraId="414AD289"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Edit template with the correct information</w:t>
    </w:r>
  </w:p>
  <w:p w14:paraId="6E7B9CFF"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w:t>
    </w:r>
    <w:r w:rsidRPr="71A61E55">
      <w:rPr>
        <w:rFonts w:ascii="Aptos" w:eastAsia="Aptos" w:hAnsi="Aptos" w:cs="Aptos"/>
        <w:b/>
        <w:bCs/>
        <w:color w:val="000000" w:themeColor="text1"/>
        <w:sz w:val="18"/>
        <w:szCs w:val="18"/>
      </w:rPr>
      <w:t xml:space="preserve">The ORIGINAL image size must not exceed a width of 8.15 inches. You may also adjust the size of the image in Word. </w:t>
    </w:r>
  </w:p>
  <w:p w14:paraId="1742CA91" w14:textId="77777777" w:rsidR="71A61E55" w:rsidRDefault="71A61E55" w:rsidP="71A61E55">
    <w:pPr>
      <w:pStyle w:val="Header"/>
      <w:rPr>
        <w:rFonts w:ascii="Aptos" w:eastAsia="Aptos" w:hAnsi="Aptos" w:cs="Aptos"/>
        <w:b/>
        <w:bCs/>
        <w:color w:val="000000" w:themeColor="text1"/>
        <w:sz w:val="18"/>
        <w:szCs w:val="18"/>
      </w:rPr>
    </w:pPr>
    <w:r w:rsidRPr="71A61E55">
      <w:rPr>
        <w:rFonts w:ascii="Aptos" w:eastAsia="Aptos" w:hAnsi="Aptos" w:cs="Aptos"/>
        <w:b/>
        <w:bCs/>
        <w:color w:val="000000" w:themeColor="text1"/>
        <w:sz w:val="18"/>
        <w:szCs w:val="18"/>
      </w:rPr>
      <w:t xml:space="preserve"> - If you’d like to use a bullet point, it must be “space” “-” “space”, otherwise you will need to reformat the content once you copy it over into Outlook.</w:t>
    </w:r>
  </w:p>
  <w:p w14:paraId="7861CDC0"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Copy and paste (match source formatting) everything into email to send</w:t>
    </w:r>
  </w:p>
  <w:p w14:paraId="5B1F3DFA"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Note: At the creation of this template, everything was designed for an easy copy and </w:t>
    </w:r>
    <w:r w:rsidRPr="71A61E55">
      <w:rPr>
        <w:rFonts w:ascii="Aptos" w:eastAsia="Aptos" w:hAnsi="Aptos" w:cs="Aptos"/>
        <w:b/>
        <w:bCs/>
        <w:color w:val="000000" w:themeColor="text1"/>
        <w:sz w:val="18"/>
        <w:szCs w:val="18"/>
      </w:rPr>
      <w:t>paste into Outlook with no necessary edits further needed upon pasting into Outlook.</w:t>
    </w:r>
  </w:p>
  <w:p w14:paraId="589989FE" w14:textId="77777777" w:rsidR="71A61E55" w:rsidRDefault="71A61E55" w:rsidP="71A61E55">
    <w:pPr>
      <w:spacing w:after="0"/>
      <w:rPr>
        <w:sz w:val="24"/>
        <w:szCs w:val="24"/>
      </w:rPr>
    </w:pPr>
  </w:p>
  <w:p w14:paraId="154FBDE0" w14:textId="77777777" w:rsidR="71A61E55" w:rsidRDefault="71A61E55" w:rsidP="71A61E55">
    <w:pPr>
      <w:spacing w:after="0"/>
      <w:rPr>
        <w:sz w:val="24"/>
        <w:szCs w:val="24"/>
      </w:rPr>
    </w:pPr>
  </w:p>
  <w:p w14:paraId="2F3403BB" w14:textId="08DFACE5" w:rsidR="524D2F95" w:rsidRDefault="00DE4B07" w:rsidP="524D2F95">
    <w:pPr>
      <w:spacing w:after="0"/>
    </w:pPr>
    <w:r>
      <w:rPr>
        <w:sz w:val="24"/>
        <w:szCs w:val="24"/>
      </w:rPr>
      <w:t>8/4/2026</w:t>
    </w:r>
  </w:p>
  <w:p w14:paraId="797FF01A" w14:textId="41E07E8A" w:rsidR="1389B4CD" w:rsidRDefault="1DC790F5" w:rsidP="1389B4CD">
    <w:pPr>
      <w:spacing w:after="0"/>
      <w:rPr>
        <w:sz w:val="24"/>
        <w:szCs w:val="24"/>
      </w:rPr>
    </w:pPr>
    <w:r w:rsidRPr="1DC790F5">
      <w:rPr>
        <w:sz w:val="24"/>
        <w:szCs w:val="24"/>
      </w:rPr>
      <w:t>Send date: Thursday, August 27, 2026</w:t>
    </w:r>
  </w:p>
  <w:p w14:paraId="3C2B071D" w14:textId="77777777" w:rsidR="1389B4CD" w:rsidRDefault="1389B4CD" w:rsidP="1389B4CD">
    <w:pPr>
      <w:spacing w:after="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74B7C6"/>
    <w:multiLevelType w:val="hybridMultilevel"/>
    <w:tmpl w:val="D938BAC6"/>
    <w:lvl w:ilvl="0" w:tplc="C5F85896">
      <w:start w:val="1"/>
      <w:numFmt w:val="bullet"/>
      <w:lvlText w:val=""/>
      <w:lvlJc w:val="left"/>
      <w:pPr>
        <w:ind w:left="720" w:hanging="360"/>
      </w:pPr>
      <w:rPr>
        <w:rFonts w:ascii="Symbol" w:hAnsi="Symbol" w:hint="default"/>
      </w:rPr>
    </w:lvl>
    <w:lvl w:ilvl="1" w:tplc="E5D01BE2">
      <w:start w:val="1"/>
      <w:numFmt w:val="bullet"/>
      <w:lvlText w:val="o"/>
      <w:lvlJc w:val="left"/>
      <w:pPr>
        <w:ind w:left="1440" w:hanging="360"/>
      </w:pPr>
      <w:rPr>
        <w:rFonts w:ascii="Courier New" w:hAnsi="Courier New" w:hint="default"/>
      </w:rPr>
    </w:lvl>
    <w:lvl w:ilvl="2" w:tplc="ECECA718">
      <w:start w:val="1"/>
      <w:numFmt w:val="bullet"/>
      <w:lvlText w:val=""/>
      <w:lvlJc w:val="left"/>
      <w:pPr>
        <w:ind w:left="2160" w:hanging="360"/>
      </w:pPr>
      <w:rPr>
        <w:rFonts w:ascii="Wingdings" w:hAnsi="Wingdings" w:hint="default"/>
      </w:rPr>
    </w:lvl>
    <w:lvl w:ilvl="3" w:tplc="B440A6DA">
      <w:start w:val="1"/>
      <w:numFmt w:val="bullet"/>
      <w:lvlText w:val=""/>
      <w:lvlJc w:val="left"/>
      <w:pPr>
        <w:ind w:left="2880" w:hanging="360"/>
      </w:pPr>
      <w:rPr>
        <w:rFonts w:ascii="Symbol" w:hAnsi="Symbol" w:hint="default"/>
      </w:rPr>
    </w:lvl>
    <w:lvl w:ilvl="4" w:tplc="8F3C7C0E">
      <w:start w:val="1"/>
      <w:numFmt w:val="bullet"/>
      <w:lvlText w:val="o"/>
      <w:lvlJc w:val="left"/>
      <w:pPr>
        <w:ind w:left="3600" w:hanging="360"/>
      </w:pPr>
      <w:rPr>
        <w:rFonts w:ascii="Courier New" w:hAnsi="Courier New" w:hint="default"/>
      </w:rPr>
    </w:lvl>
    <w:lvl w:ilvl="5" w:tplc="B922F87A">
      <w:start w:val="1"/>
      <w:numFmt w:val="bullet"/>
      <w:lvlText w:val=""/>
      <w:lvlJc w:val="left"/>
      <w:pPr>
        <w:ind w:left="4320" w:hanging="360"/>
      </w:pPr>
      <w:rPr>
        <w:rFonts w:ascii="Wingdings" w:hAnsi="Wingdings" w:hint="default"/>
      </w:rPr>
    </w:lvl>
    <w:lvl w:ilvl="6" w:tplc="00CCFAEA">
      <w:start w:val="1"/>
      <w:numFmt w:val="bullet"/>
      <w:lvlText w:val=""/>
      <w:lvlJc w:val="left"/>
      <w:pPr>
        <w:ind w:left="5040" w:hanging="360"/>
      </w:pPr>
      <w:rPr>
        <w:rFonts w:ascii="Symbol" w:hAnsi="Symbol" w:hint="default"/>
      </w:rPr>
    </w:lvl>
    <w:lvl w:ilvl="7" w:tplc="91920C84">
      <w:start w:val="1"/>
      <w:numFmt w:val="bullet"/>
      <w:lvlText w:val="o"/>
      <w:lvlJc w:val="left"/>
      <w:pPr>
        <w:ind w:left="5760" w:hanging="360"/>
      </w:pPr>
      <w:rPr>
        <w:rFonts w:ascii="Courier New" w:hAnsi="Courier New" w:hint="default"/>
      </w:rPr>
    </w:lvl>
    <w:lvl w:ilvl="8" w:tplc="709EDF08">
      <w:start w:val="1"/>
      <w:numFmt w:val="bullet"/>
      <w:lvlText w:val=""/>
      <w:lvlJc w:val="left"/>
      <w:pPr>
        <w:ind w:left="6480" w:hanging="360"/>
      </w:pPr>
      <w:rPr>
        <w:rFonts w:ascii="Wingdings" w:hAnsi="Wingdings" w:hint="default"/>
      </w:rPr>
    </w:lvl>
  </w:abstractNum>
  <w:abstractNum w:abstractNumId="3" w15:restartNumberingAfterBreak="0">
    <w:nsid w:val="11032D5F"/>
    <w:multiLevelType w:val="hybridMultilevel"/>
    <w:tmpl w:val="F740F5F2"/>
    <w:lvl w:ilvl="0" w:tplc="EB443EAE">
      <w:start w:val="1"/>
      <w:numFmt w:val="bullet"/>
      <w:lvlText w:val=""/>
      <w:lvlJc w:val="left"/>
      <w:pPr>
        <w:ind w:left="720" w:hanging="360"/>
      </w:pPr>
      <w:rPr>
        <w:rFonts w:ascii="Symbol" w:hAnsi="Symbol" w:hint="default"/>
      </w:rPr>
    </w:lvl>
    <w:lvl w:ilvl="1" w:tplc="1F58F2F6">
      <w:start w:val="1"/>
      <w:numFmt w:val="bullet"/>
      <w:lvlText w:val="o"/>
      <w:lvlJc w:val="left"/>
      <w:pPr>
        <w:ind w:left="1440" w:hanging="360"/>
      </w:pPr>
      <w:rPr>
        <w:rFonts w:ascii="Courier New" w:hAnsi="Courier New" w:hint="default"/>
      </w:rPr>
    </w:lvl>
    <w:lvl w:ilvl="2" w:tplc="523420C2">
      <w:start w:val="1"/>
      <w:numFmt w:val="bullet"/>
      <w:lvlText w:val=""/>
      <w:lvlJc w:val="left"/>
      <w:pPr>
        <w:ind w:left="2160" w:hanging="360"/>
      </w:pPr>
      <w:rPr>
        <w:rFonts w:ascii="Wingdings" w:hAnsi="Wingdings" w:hint="default"/>
      </w:rPr>
    </w:lvl>
    <w:lvl w:ilvl="3" w:tplc="11E6EA82">
      <w:start w:val="1"/>
      <w:numFmt w:val="bullet"/>
      <w:lvlText w:val=""/>
      <w:lvlJc w:val="left"/>
      <w:pPr>
        <w:ind w:left="2880" w:hanging="360"/>
      </w:pPr>
      <w:rPr>
        <w:rFonts w:ascii="Symbol" w:hAnsi="Symbol" w:hint="default"/>
      </w:rPr>
    </w:lvl>
    <w:lvl w:ilvl="4" w:tplc="2D744368">
      <w:start w:val="1"/>
      <w:numFmt w:val="bullet"/>
      <w:lvlText w:val="o"/>
      <w:lvlJc w:val="left"/>
      <w:pPr>
        <w:ind w:left="3600" w:hanging="360"/>
      </w:pPr>
      <w:rPr>
        <w:rFonts w:ascii="Courier New" w:hAnsi="Courier New" w:hint="default"/>
      </w:rPr>
    </w:lvl>
    <w:lvl w:ilvl="5" w:tplc="667296E6">
      <w:start w:val="1"/>
      <w:numFmt w:val="bullet"/>
      <w:lvlText w:val=""/>
      <w:lvlJc w:val="left"/>
      <w:pPr>
        <w:ind w:left="4320" w:hanging="360"/>
      </w:pPr>
      <w:rPr>
        <w:rFonts w:ascii="Wingdings" w:hAnsi="Wingdings" w:hint="default"/>
      </w:rPr>
    </w:lvl>
    <w:lvl w:ilvl="6" w:tplc="9ADA0A3E">
      <w:start w:val="1"/>
      <w:numFmt w:val="bullet"/>
      <w:lvlText w:val=""/>
      <w:lvlJc w:val="left"/>
      <w:pPr>
        <w:ind w:left="5040" w:hanging="360"/>
      </w:pPr>
      <w:rPr>
        <w:rFonts w:ascii="Symbol" w:hAnsi="Symbol" w:hint="default"/>
      </w:rPr>
    </w:lvl>
    <w:lvl w:ilvl="7" w:tplc="554A7E62">
      <w:start w:val="1"/>
      <w:numFmt w:val="bullet"/>
      <w:lvlText w:val="o"/>
      <w:lvlJc w:val="left"/>
      <w:pPr>
        <w:ind w:left="5760" w:hanging="360"/>
      </w:pPr>
      <w:rPr>
        <w:rFonts w:ascii="Courier New" w:hAnsi="Courier New" w:hint="default"/>
      </w:rPr>
    </w:lvl>
    <w:lvl w:ilvl="8" w:tplc="ECE0DDEA">
      <w:start w:val="1"/>
      <w:numFmt w:val="bullet"/>
      <w:lvlText w:val=""/>
      <w:lvlJc w:val="left"/>
      <w:pPr>
        <w:ind w:left="6480" w:hanging="360"/>
      </w:pPr>
      <w:rPr>
        <w:rFonts w:ascii="Wingdings" w:hAnsi="Wingdings" w:hint="default"/>
      </w:rPr>
    </w:lvl>
  </w:abstractNum>
  <w:abstractNum w:abstractNumId="4" w15:restartNumberingAfterBreak="0">
    <w:nsid w:val="11CBB76E"/>
    <w:multiLevelType w:val="hybridMultilevel"/>
    <w:tmpl w:val="62B65BC8"/>
    <w:lvl w:ilvl="0" w:tplc="7184660E">
      <w:start w:val="1"/>
      <w:numFmt w:val="bullet"/>
      <w:lvlText w:val=""/>
      <w:lvlJc w:val="left"/>
      <w:pPr>
        <w:ind w:left="720" w:hanging="360"/>
      </w:pPr>
      <w:rPr>
        <w:rFonts w:ascii="Symbol" w:hAnsi="Symbol" w:hint="default"/>
      </w:rPr>
    </w:lvl>
    <w:lvl w:ilvl="1" w:tplc="8160CE9A">
      <w:start w:val="1"/>
      <w:numFmt w:val="bullet"/>
      <w:lvlText w:val="o"/>
      <w:lvlJc w:val="left"/>
      <w:pPr>
        <w:ind w:left="1440" w:hanging="360"/>
      </w:pPr>
      <w:rPr>
        <w:rFonts w:ascii="Courier New" w:hAnsi="Courier New" w:hint="default"/>
      </w:rPr>
    </w:lvl>
    <w:lvl w:ilvl="2" w:tplc="7ADCE9D0">
      <w:start w:val="1"/>
      <w:numFmt w:val="bullet"/>
      <w:lvlText w:val=""/>
      <w:lvlJc w:val="left"/>
      <w:pPr>
        <w:ind w:left="2160" w:hanging="360"/>
      </w:pPr>
      <w:rPr>
        <w:rFonts w:ascii="Wingdings" w:hAnsi="Wingdings" w:hint="default"/>
      </w:rPr>
    </w:lvl>
    <w:lvl w:ilvl="3" w:tplc="712E626E">
      <w:start w:val="1"/>
      <w:numFmt w:val="bullet"/>
      <w:lvlText w:val=""/>
      <w:lvlJc w:val="left"/>
      <w:pPr>
        <w:ind w:left="2880" w:hanging="360"/>
      </w:pPr>
      <w:rPr>
        <w:rFonts w:ascii="Symbol" w:hAnsi="Symbol" w:hint="default"/>
      </w:rPr>
    </w:lvl>
    <w:lvl w:ilvl="4" w:tplc="94DE7E96">
      <w:start w:val="1"/>
      <w:numFmt w:val="bullet"/>
      <w:lvlText w:val="o"/>
      <w:lvlJc w:val="left"/>
      <w:pPr>
        <w:ind w:left="3600" w:hanging="360"/>
      </w:pPr>
      <w:rPr>
        <w:rFonts w:ascii="Courier New" w:hAnsi="Courier New" w:hint="default"/>
      </w:rPr>
    </w:lvl>
    <w:lvl w:ilvl="5" w:tplc="D6980F5E">
      <w:start w:val="1"/>
      <w:numFmt w:val="bullet"/>
      <w:lvlText w:val=""/>
      <w:lvlJc w:val="left"/>
      <w:pPr>
        <w:ind w:left="4320" w:hanging="360"/>
      </w:pPr>
      <w:rPr>
        <w:rFonts w:ascii="Wingdings" w:hAnsi="Wingdings" w:hint="default"/>
      </w:rPr>
    </w:lvl>
    <w:lvl w:ilvl="6" w:tplc="C45CB90C">
      <w:start w:val="1"/>
      <w:numFmt w:val="bullet"/>
      <w:lvlText w:val=""/>
      <w:lvlJc w:val="left"/>
      <w:pPr>
        <w:ind w:left="5040" w:hanging="360"/>
      </w:pPr>
      <w:rPr>
        <w:rFonts w:ascii="Symbol" w:hAnsi="Symbol" w:hint="default"/>
      </w:rPr>
    </w:lvl>
    <w:lvl w:ilvl="7" w:tplc="7576A7B8">
      <w:start w:val="1"/>
      <w:numFmt w:val="bullet"/>
      <w:lvlText w:val="o"/>
      <w:lvlJc w:val="left"/>
      <w:pPr>
        <w:ind w:left="5760" w:hanging="360"/>
      </w:pPr>
      <w:rPr>
        <w:rFonts w:ascii="Courier New" w:hAnsi="Courier New" w:hint="default"/>
      </w:rPr>
    </w:lvl>
    <w:lvl w:ilvl="8" w:tplc="DE2E3D32">
      <w:start w:val="1"/>
      <w:numFmt w:val="bullet"/>
      <w:lvlText w:val=""/>
      <w:lvlJc w:val="left"/>
      <w:pPr>
        <w:ind w:left="6480" w:hanging="360"/>
      </w:pPr>
      <w:rPr>
        <w:rFonts w:ascii="Wingdings" w:hAnsi="Wingdings" w:hint="default"/>
      </w:rPr>
    </w:lvl>
  </w:abstractNum>
  <w:abstractNum w:abstractNumId="5" w15:restartNumberingAfterBreak="0">
    <w:nsid w:val="1D2D978F"/>
    <w:multiLevelType w:val="hybridMultilevel"/>
    <w:tmpl w:val="31E0E800"/>
    <w:lvl w:ilvl="0" w:tplc="E74A8EB8">
      <w:start w:val="1"/>
      <w:numFmt w:val="bullet"/>
      <w:lvlText w:val=""/>
      <w:lvlJc w:val="left"/>
      <w:pPr>
        <w:ind w:left="720" w:hanging="360"/>
      </w:pPr>
      <w:rPr>
        <w:rFonts w:ascii="Symbol" w:hAnsi="Symbol" w:hint="default"/>
      </w:rPr>
    </w:lvl>
    <w:lvl w:ilvl="1" w:tplc="AA90E58E">
      <w:start w:val="1"/>
      <w:numFmt w:val="bullet"/>
      <w:lvlText w:val="o"/>
      <w:lvlJc w:val="left"/>
      <w:pPr>
        <w:ind w:left="1440" w:hanging="360"/>
      </w:pPr>
      <w:rPr>
        <w:rFonts w:ascii="Courier New" w:hAnsi="Courier New" w:hint="default"/>
      </w:rPr>
    </w:lvl>
    <w:lvl w:ilvl="2" w:tplc="1DD6146C">
      <w:start w:val="1"/>
      <w:numFmt w:val="bullet"/>
      <w:lvlText w:val=""/>
      <w:lvlJc w:val="left"/>
      <w:pPr>
        <w:ind w:left="2160" w:hanging="360"/>
      </w:pPr>
      <w:rPr>
        <w:rFonts w:ascii="Wingdings" w:hAnsi="Wingdings" w:hint="default"/>
      </w:rPr>
    </w:lvl>
    <w:lvl w:ilvl="3" w:tplc="EB1E75B2">
      <w:start w:val="1"/>
      <w:numFmt w:val="bullet"/>
      <w:lvlText w:val=""/>
      <w:lvlJc w:val="left"/>
      <w:pPr>
        <w:ind w:left="2880" w:hanging="360"/>
      </w:pPr>
      <w:rPr>
        <w:rFonts w:ascii="Symbol" w:hAnsi="Symbol" w:hint="default"/>
      </w:rPr>
    </w:lvl>
    <w:lvl w:ilvl="4" w:tplc="BCB85198">
      <w:start w:val="1"/>
      <w:numFmt w:val="bullet"/>
      <w:lvlText w:val="o"/>
      <w:lvlJc w:val="left"/>
      <w:pPr>
        <w:ind w:left="3600" w:hanging="360"/>
      </w:pPr>
      <w:rPr>
        <w:rFonts w:ascii="Courier New" w:hAnsi="Courier New" w:hint="default"/>
      </w:rPr>
    </w:lvl>
    <w:lvl w:ilvl="5" w:tplc="CF42B1FE">
      <w:start w:val="1"/>
      <w:numFmt w:val="bullet"/>
      <w:lvlText w:val=""/>
      <w:lvlJc w:val="left"/>
      <w:pPr>
        <w:ind w:left="4320" w:hanging="360"/>
      </w:pPr>
      <w:rPr>
        <w:rFonts w:ascii="Wingdings" w:hAnsi="Wingdings" w:hint="default"/>
      </w:rPr>
    </w:lvl>
    <w:lvl w:ilvl="6" w:tplc="05285218">
      <w:start w:val="1"/>
      <w:numFmt w:val="bullet"/>
      <w:lvlText w:val=""/>
      <w:lvlJc w:val="left"/>
      <w:pPr>
        <w:ind w:left="5040" w:hanging="360"/>
      </w:pPr>
      <w:rPr>
        <w:rFonts w:ascii="Symbol" w:hAnsi="Symbol" w:hint="default"/>
      </w:rPr>
    </w:lvl>
    <w:lvl w:ilvl="7" w:tplc="F87A0B04">
      <w:start w:val="1"/>
      <w:numFmt w:val="bullet"/>
      <w:lvlText w:val="o"/>
      <w:lvlJc w:val="left"/>
      <w:pPr>
        <w:ind w:left="5760" w:hanging="360"/>
      </w:pPr>
      <w:rPr>
        <w:rFonts w:ascii="Courier New" w:hAnsi="Courier New" w:hint="default"/>
      </w:rPr>
    </w:lvl>
    <w:lvl w:ilvl="8" w:tplc="F4621092">
      <w:start w:val="1"/>
      <w:numFmt w:val="bullet"/>
      <w:lvlText w:val=""/>
      <w:lvlJc w:val="left"/>
      <w:pPr>
        <w:ind w:left="6480" w:hanging="360"/>
      </w:pPr>
      <w:rPr>
        <w:rFonts w:ascii="Wingdings" w:hAnsi="Wingdings" w:hint="default"/>
      </w:rPr>
    </w:lvl>
  </w:abstractNum>
  <w:abstractNum w:abstractNumId="6" w15:restartNumberingAfterBreak="0">
    <w:nsid w:val="2B1FEB2F"/>
    <w:multiLevelType w:val="hybridMultilevel"/>
    <w:tmpl w:val="EADA2A9C"/>
    <w:lvl w:ilvl="0" w:tplc="E9AACF70">
      <w:start w:val="1"/>
      <w:numFmt w:val="bullet"/>
      <w:lvlText w:val=""/>
      <w:lvlJc w:val="left"/>
      <w:pPr>
        <w:ind w:left="720" w:hanging="360"/>
      </w:pPr>
      <w:rPr>
        <w:rFonts w:ascii="Symbol" w:hAnsi="Symbol" w:hint="default"/>
      </w:rPr>
    </w:lvl>
    <w:lvl w:ilvl="1" w:tplc="7EC4C5E8">
      <w:start w:val="1"/>
      <w:numFmt w:val="bullet"/>
      <w:lvlText w:val="o"/>
      <w:lvlJc w:val="left"/>
      <w:pPr>
        <w:ind w:left="1440" w:hanging="360"/>
      </w:pPr>
      <w:rPr>
        <w:rFonts w:ascii="Courier New" w:hAnsi="Courier New" w:hint="default"/>
      </w:rPr>
    </w:lvl>
    <w:lvl w:ilvl="2" w:tplc="FD22CECC">
      <w:start w:val="1"/>
      <w:numFmt w:val="bullet"/>
      <w:lvlText w:val=""/>
      <w:lvlJc w:val="left"/>
      <w:pPr>
        <w:ind w:left="2160" w:hanging="360"/>
      </w:pPr>
      <w:rPr>
        <w:rFonts w:ascii="Wingdings" w:hAnsi="Wingdings" w:hint="default"/>
      </w:rPr>
    </w:lvl>
    <w:lvl w:ilvl="3" w:tplc="E8583B24">
      <w:start w:val="1"/>
      <w:numFmt w:val="bullet"/>
      <w:lvlText w:val=""/>
      <w:lvlJc w:val="left"/>
      <w:pPr>
        <w:ind w:left="2880" w:hanging="360"/>
      </w:pPr>
      <w:rPr>
        <w:rFonts w:ascii="Symbol" w:hAnsi="Symbol" w:hint="default"/>
      </w:rPr>
    </w:lvl>
    <w:lvl w:ilvl="4" w:tplc="2E38A71A">
      <w:start w:val="1"/>
      <w:numFmt w:val="bullet"/>
      <w:lvlText w:val="o"/>
      <w:lvlJc w:val="left"/>
      <w:pPr>
        <w:ind w:left="3600" w:hanging="360"/>
      </w:pPr>
      <w:rPr>
        <w:rFonts w:ascii="Courier New" w:hAnsi="Courier New" w:hint="default"/>
      </w:rPr>
    </w:lvl>
    <w:lvl w:ilvl="5" w:tplc="31B8D624">
      <w:start w:val="1"/>
      <w:numFmt w:val="bullet"/>
      <w:lvlText w:val=""/>
      <w:lvlJc w:val="left"/>
      <w:pPr>
        <w:ind w:left="4320" w:hanging="360"/>
      </w:pPr>
      <w:rPr>
        <w:rFonts w:ascii="Wingdings" w:hAnsi="Wingdings" w:hint="default"/>
      </w:rPr>
    </w:lvl>
    <w:lvl w:ilvl="6" w:tplc="C98E0598">
      <w:start w:val="1"/>
      <w:numFmt w:val="bullet"/>
      <w:lvlText w:val=""/>
      <w:lvlJc w:val="left"/>
      <w:pPr>
        <w:ind w:left="5040" w:hanging="360"/>
      </w:pPr>
      <w:rPr>
        <w:rFonts w:ascii="Symbol" w:hAnsi="Symbol" w:hint="default"/>
      </w:rPr>
    </w:lvl>
    <w:lvl w:ilvl="7" w:tplc="DDCA2368">
      <w:start w:val="1"/>
      <w:numFmt w:val="bullet"/>
      <w:lvlText w:val="o"/>
      <w:lvlJc w:val="left"/>
      <w:pPr>
        <w:ind w:left="5760" w:hanging="360"/>
      </w:pPr>
      <w:rPr>
        <w:rFonts w:ascii="Courier New" w:hAnsi="Courier New" w:hint="default"/>
      </w:rPr>
    </w:lvl>
    <w:lvl w:ilvl="8" w:tplc="A02C23D8">
      <w:start w:val="1"/>
      <w:numFmt w:val="bullet"/>
      <w:lvlText w:val=""/>
      <w:lvlJc w:val="left"/>
      <w:pPr>
        <w:ind w:left="6480" w:hanging="360"/>
      </w:pPr>
      <w:rPr>
        <w:rFonts w:ascii="Wingdings" w:hAnsi="Wingdings" w:hint="default"/>
      </w:rPr>
    </w:lvl>
  </w:abstractNum>
  <w:abstractNum w:abstractNumId="7" w15:restartNumberingAfterBreak="0">
    <w:nsid w:val="35053CF6"/>
    <w:multiLevelType w:val="hybridMultilevel"/>
    <w:tmpl w:val="5D68F70E"/>
    <w:lvl w:ilvl="0" w:tplc="756E6A28">
      <w:start w:val="1"/>
      <w:numFmt w:val="bullet"/>
      <w:lvlText w:val=""/>
      <w:lvlJc w:val="left"/>
      <w:pPr>
        <w:ind w:left="720" w:hanging="360"/>
      </w:pPr>
      <w:rPr>
        <w:rFonts w:ascii="Symbol" w:hAnsi="Symbol" w:hint="default"/>
      </w:rPr>
    </w:lvl>
    <w:lvl w:ilvl="1" w:tplc="0DC82F5C">
      <w:start w:val="1"/>
      <w:numFmt w:val="bullet"/>
      <w:lvlText w:val="o"/>
      <w:lvlJc w:val="left"/>
      <w:pPr>
        <w:ind w:left="1440" w:hanging="360"/>
      </w:pPr>
      <w:rPr>
        <w:rFonts w:ascii="Courier New" w:hAnsi="Courier New" w:hint="default"/>
      </w:rPr>
    </w:lvl>
    <w:lvl w:ilvl="2" w:tplc="6AB29544">
      <w:start w:val="1"/>
      <w:numFmt w:val="bullet"/>
      <w:lvlText w:val=""/>
      <w:lvlJc w:val="left"/>
      <w:pPr>
        <w:ind w:left="2160" w:hanging="360"/>
      </w:pPr>
      <w:rPr>
        <w:rFonts w:ascii="Wingdings" w:hAnsi="Wingdings" w:hint="default"/>
      </w:rPr>
    </w:lvl>
    <w:lvl w:ilvl="3" w:tplc="EC926260">
      <w:start w:val="1"/>
      <w:numFmt w:val="bullet"/>
      <w:lvlText w:val=""/>
      <w:lvlJc w:val="left"/>
      <w:pPr>
        <w:ind w:left="2880" w:hanging="360"/>
      </w:pPr>
      <w:rPr>
        <w:rFonts w:ascii="Symbol" w:hAnsi="Symbol" w:hint="default"/>
      </w:rPr>
    </w:lvl>
    <w:lvl w:ilvl="4" w:tplc="63289596">
      <w:start w:val="1"/>
      <w:numFmt w:val="bullet"/>
      <w:lvlText w:val="o"/>
      <w:lvlJc w:val="left"/>
      <w:pPr>
        <w:ind w:left="3600" w:hanging="360"/>
      </w:pPr>
      <w:rPr>
        <w:rFonts w:ascii="Courier New" w:hAnsi="Courier New" w:hint="default"/>
      </w:rPr>
    </w:lvl>
    <w:lvl w:ilvl="5" w:tplc="0C602BFC">
      <w:start w:val="1"/>
      <w:numFmt w:val="bullet"/>
      <w:lvlText w:val=""/>
      <w:lvlJc w:val="left"/>
      <w:pPr>
        <w:ind w:left="4320" w:hanging="360"/>
      </w:pPr>
      <w:rPr>
        <w:rFonts w:ascii="Wingdings" w:hAnsi="Wingdings" w:hint="default"/>
      </w:rPr>
    </w:lvl>
    <w:lvl w:ilvl="6" w:tplc="BDFAAF4C">
      <w:start w:val="1"/>
      <w:numFmt w:val="bullet"/>
      <w:lvlText w:val=""/>
      <w:lvlJc w:val="left"/>
      <w:pPr>
        <w:ind w:left="5040" w:hanging="360"/>
      </w:pPr>
      <w:rPr>
        <w:rFonts w:ascii="Symbol" w:hAnsi="Symbol" w:hint="default"/>
      </w:rPr>
    </w:lvl>
    <w:lvl w:ilvl="7" w:tplc="7D000278">
      <w:start w:val="1"/>
      <w:numFmt w:val="bullet"/>
      <w:lvlText w:val="o"/>
      <w:lvlJc w:val="left"/>
      <w:pPr>
        <w:ind w:left="5760" w:hanging="360"/>
      </w:pPr>
      <w:rPr>
        <w:rFonts w:ascii="Courier New" w:hAnsi="Courier New" w:hint="default"/>
      </w:rPr>
    </w:lvl>
    <w:lvl w:ilvl="8" w:tplc="0486F7EA">
      <w:start w:val="1"/>
      <w:numFmt w:val="bullet"/>
      <w:lvlText w:val=""/>
      <w:lvlJc w:val="left"/>
      <w:pPr>
        <w:ind w:left="6480" w:hanging="360"/>
      </w:pPr>
      <w:rPr>
        <w:rFonts w:ascii="Wingdings" w:hAnsi="Wingdings" w:hint="default"/>
      </w:rPr>
    </w:lvl>
  </w:abstractNum>
  <w:abstractNum w:abstractNumId="8" w15:restartNumberingAfterBreak="0">
    <w:nsid w:val="35C32402"/>
    <w:multiLevelType w:val="hybridMultilevel"/>
    <w:tmpl w:val="A336DCCA"/>
    <w:lvl w:ilvl="0" w:tplc="B1E64120">
      <w:start w:val="1"/>
      <w:numFmt w:val="bullet"/>
      <w:lvlText w:val=""/>
      <w:lvlJc w:val="left"/>
      <w:pPr>
        <w:ind w:left="720" w:hanging="360"/>
      </w:pPr>
      <w:rPr>
        <w:rFonts w:ascii="Symbol" w:hAnsi="Symbol" w:hint="default"/>
      </w:rPr>
    </w:lvl>
    <w:lvl w:ilvl="1" w:tplc="F8AA56B0">
      <w:start w:val="1"/>
      <w:numFmt w:val="bullet"/>
      <w:lvlText w:val="o"/>
      <w:lvlJc w:val="left"/>
      <w:pPr>
        <w:ind w:left="1440" w:hanging="360"/>
      </w:pPr>
      <w:rPr>
        <w:rFonts w:ascii="Courier New" w:hAnsi="Courier New" w:hint="default"/>
      </w:rPr>
    </w:lvl>
    <w:lvl w:ilvl="2" w:tplc="29B68A9A">
      <w:start w:val="1"/>
      <w:numFmt w:val="bullet"/>
      <w:lvlText w:val=""/>
      <w:lvlJc w:val="left"/>
      <w:pPr>
        <w:ind w:left="2160" w:hanging="360"/>
      </w:pPr>
      <w:rPr>
        <w:rFonts w:ascii="Wingdings" w:hAnsi="Wingdings" w:hint="default"/>
      </w:rPr>
    </w:lvl>
    <w:lvl w:ilvl="3" w:tplc="D8C468F8">
      <w:start w:val="1"/>
      <w:numFmt w:val="bullet"/>
      <w:lvlText w:val=""/>
      <w:lvlJc w:val="left"/>
      <w:pPr>
        <w:ind w:left="2880" w:hanging="360"/>
      </w:pPr>
      <w:rPr>
        <w:rFonts w:ascii="Symbol" w:hAnsi="Symbol" w:hint="default"/>
      </w:rPr>
    </w:lvl>
    <w:lvl w:ilvl="4" w:tplc="8FC06628">
      <w:start w:val="1"/>
      <w:numFmt w:val="bullet"/>
      <w:lvlText w:val="o"/>
      <w:lvlJc w:val="left"/>
      <w:pPr>
        <w:ind w:left="3600" w:hanging="360"/>
      </w:pPr>
      <w:rPr>
        <w:rFonts w:ascii="Courier New" w:hAnsi="Courier New" w:hint="default"/>
      </w:rPr>
    </w:lvl>
    <w:lvl w:ilvl="5" w:tplc="AB0C5846">
      <w:start w:val="1"/>
      <w:numFmt w:val="bullet"/>
      <w:lvlText w:val=""/>
      <w:lvlJc w:val="left"/>
      <w:pPr>
        <w:ind w:left="4320" w:hanging="360"/>
      </w:pPr>
      <w:rPr>
        <w:rFonts w:ascii="Wingdings" w:hAnsi="Wingdings" w:hint="default"/>
      </w:rPr>
    </w:lvl>
    <w:lvl w:ilvl="6" w:tplc="E1680ABE">
      <w:start w:val="1"/>
      <w:numFmt w:val="bullet"/>
      <w:lvlText w:val=""/>
      <w:lvlJc w:val="left"/>
      <w:pPr>
        <w:ind w:left="5040" w:hanging="360"/>
      </w:pPr>
      <w:rPr>
        <w:rFonts w:ascii="Symbol" w:hAnsi="Symbol" w:hint="default"/>
      </w:rPr>
    </w:lvl>
    <w:lvl w:ilvl="7" w:tplc="629A4BA6">
      <w:start w:val="1"/>
      <w:numFmt w:val="bullet"/>
      <w:lvlText w:val="o"/>
      <w:lvlJc w:val="left"/>
      <w:pPr>
        <w:ind w:left="5760" w:hanging="360"/>
      </w:pPr>
      <w:rPr>
        <w:rFonts w:ascii="Courier New" w:hAnsi="Courier New" w:hint="default"/>
      </w:rPr>
    </w:lvl>
    <w:lvl w:ilvl="8" w:tplc="A0A42C8A">
      <w:start w:val="1"/>
      <w:numFmt w:val="bullet"/>
      <w:lvlText w:val=""/>
      <w:lvlJc w:val="left"/>
      <w:pPr>
        <w:ind w:left="6480" w:hanging="360"/>
      </w:pPr>
      <w:rPr>
        <w:rFonts w:ascii="Wingdings" w:hAnsi="Wingdings" w:hint="default"/>
      </w:rPr>
    </w:lvl>
  </w:abstractNum>
  <w:abstractNum w:abstractNumId="9" w15:restartNumberingAfterBreak="0">
    <w:nsid w:val="36CC2D32"/>
    <w:multiLevelType w:val="hybridMultilevel"/>
    <w:tmpl w:val="F5127E00"/>
    <w:lvl w:ilvl="0" w:tplc="5EAECEC8">
      <w:start w:val="1"/>
      <w:numFmt w:val="bullet"/>
      <w:lvlText w:val=""/>
      <w:lvlJc w:val="left"/>
      <w:pPr>
        <w:ind w:left="720" w:hanging="360"/>
      </w:pPr>
      <w:rPr>
        <w:rFonts w:ascii="Symbol" w:hAnsi="Symbol" w:hint="default"/>
      </w:rPr>
    </w:lvl>
    <w:lvl w:ilvl="1" w:tplc="46720DB4">
      <w:start w:val="1"/>
      <w:numFmt w:val="bullet"/>
      <w:lvlText w:val="o"/>
      <w:lvlJc w:val="left"/>
      <w:pPr>
        <w:ind w:left="1440" w:hanging="360"/>
      </w:pPr>
      <w:rPr>
        <w:rFonts w:ascii="Courier New" w:hAnsi="Courier New" w:hint="default"/>
      </w:rPr>
    </w:lvl>
    <w:lvl w:ilvl="2" w:tplc="FF889244">
      <w:start w:val="1"/>
      <w:numFmt w:val="bullet"/>
      <w:lvlText w:val=""/>
      <w:lvlJc w:val="left"/>
      <w:pPr>
        <w:ind w:left="2160" w:hanging="360"/>
      </w:pPr>
      <w:rPr>
        <w:rFonts w:ascii="Wingdings" w:hAnsi="Wingdings" w:hint="default"/>
      </w:rPr>
    </w:lvl>
    <w:lvl w:ilvl="3" w:tplc="CB343AA6">
      <w:start w:val="1"/>
      <w:numFmt w:val="bullet"/>
      <w:lvlText w:val=""/>
      <w:lvlJc w:val="left"/>
      <w:pPr>
        <w:ind w:left="2880" w:hanging="360"/>
      </w:pPr>
      <w:rPr>
        <w:rFonts w:ascii="Symbol" w:hAnsi="Symbol" w:hint="default"/>
      </w:rPr>
    </w:lvl>
    <w:lvl w:ilvl="4" w:tplc="57561882">
      <w:start w:val="1"/>
      <w:numFmt w:val="bullet"/>
      <w:lvlText w:val="o"/>
      <w:lvlJc w:val="left"/>
      <w:pPr>
        <w:ind w:left="3600" w:hanging="360"/>
      </w:pPr>
      <w:rPr>
        <w:rFonts w:ascii="Courier New" w:hAnsi="Courier New" w:hint="default"/>
      </w:rPr>
    </w:lvl>
    <w:lvl w:ilvl="5" w:tplc="80C8E650">
      <w:start w:val="1"/>
      <w:numFmt w:val="bullet"/>
      <w:lvlText w:val=""/>
      <w:lvlJc w:val="left"/>
      <w:pPr>
        <w:ind w:left="4320" w:hanging="360"/>
      </w:pPr>
      <w:rPr>
        <w:rFonts w:ascii="Wingdings" w:hAnsi="Wingdings" w:hint="default"/>
      </w:rPr>
    </w:lvl>
    <w:lvl w:ilvl="6" w:tplc="41ACC356">
      <w:start w:val="1"/>
      <w:numFmt w:val="bullet"/>
      <w:lvlText w:val=""/>
      <w:lvlJc w:val="left"/>
      <w:pPr>
        <w:ind w:left="5040" w:hanging="360"/>
      </w:pPr>
      <w:rPr>
        <w:rFonts w:ascii="Symbol" w:hAnsi="Symbol" w:hint="default"/>
      </w:rPr>
    </w:lvl>
    <w:lvl w:ilvl="7" w:tplc="524EE560">
      <w:start w:val="1"/>
      <w:numFmt w:val="bullet"/>
      <w:lvlText w:val="o"/>
      <w:lvlJc w:val="left"/>
      <w:pPr>
        <w:ind w:left="5760" w:hanging="360"/>
      </w:pPr>
      <w:rPr>
        <w:rFonts w:ascii="Courier New" w:hAnsi="Courier New" w:hint="default"/>
      </w:rPr>
    </w:lvl>
    <w:lvl w:ilvl="8" w:tplc="536CD36C">
      <w:start w:val="1"/>
      <w:numFmt w:val="bullet"/>
      <w:lvlText w:val=""/>
      <w:lvlJc w:val="left"/>
      <w:pPr>
        <w:ind w:left="6480" w:hanging="360"/>
      </w:pPr>
      <w:rPr>
        <w:rFonts w:ascii="Wingdings" w:hAnsi="Wingdings" w:hint="default"/>
      </w:rPr>
    </w:lvl>
  </w:abstractNum>
  <w:abstractNum w:abstractNumId="10" w15:restartNumberingAfterBreak="0">
    <w:nsid w:val="39CD1FDB"/>
    <w:multiLevelType w:val="hybridMultilevel"/>
    <w:tmpl w:val="5A8C33E2"/>
    <w:lvl w:ilvl="0" w:tplc="C29C8338">
      <w:start w:val="1"/>
      <w:numFmt w:val="bullet"/>
      <w:lvlText w:val=""/>
      <w:lvlJc w:val="left"/>
      <w:pPr>
        <w:ind w:left="720" w:hanging="360"/>
      </w:pPr>
      <w:rPr>
        <w:rFonts w:ascii="Symbol" w:hAnsi="Symbol" w:hint="default"/>
      </w:rPr>
    </w:lvl>
    <w:lvl w:ilvl="1" w:tplc="7406AA82">
      <w:start w:val="1"/>
      <w:numFmt w:val="bullet"/>
      <w:lvlText w:val="o"/>
      <w:lvlJc w:val="left"/>
      <w:pPr>
        <w:ind w:left="1440" w:hanging="360"/>
      </w:pPr>
      <w:rPr>
        <w:rFonts w:ascii="Courier New" w:hAnsi="Courier New" w:hint="default"/>
      </w:rPr>
    </w:lvl>
    <w:lvl w:ilvl="2" w:tplc="B0040D5E">
      <w:start w:val="1"/>
      <w:numFmt w:val="bullet"/>
      <w:lvlText w:val=""/>
      <w:lvlJc w:val="left"/>
      <w:pPr>
        <w:ind w:left="2160" w:hanging="360"/>
      </w:pPr>
      <w:rPr>
        <w:rFonts w:ascii="Wingdings" w:hAnsi="Wingdings" w:hint="default"/>
      </w:rPr>
    </w:lvl>
    <w:lvl w:ilvl="3" w:tplc="31CE0DD6">
      <w:start w:val="1"/>
      <w:numFmt w:val="bullet"/>
      <w:lvlText w:val=""/>
      <w:lvlJc w:val="left"/>
      <w:pPr>
        <w:ind w:left="2880" w:hanging="360"/>
      </w:pPr>
      <w:rPr>
        <w:rFonts w:ascii="Symbol" w:hAnsi="Symbol" w:hint="default"/>
      </w:rPr>
    </w:lvl>
    <w:lvl w:ilvl="4" w:tplc="15DE3A38">
      <w:start w:val="1"/>
      <w:numFmt w:val="bullet"/>
      <w:lvlText w:val="o"/>
      <w:lvlJc w:val="left"/>
      <w:pPr>
        <w:ind w:left="3600" w:hanging="360"/>
      </w:pPr>
      <w:rPr>
        <w:rFonts w:ascii="Courier New" w:hAnsi="Courier New" w:hint="default"/>
      </w:rPr>
    </w:lvl>
    <w:lvl w:ilvl="5" w:tplc="FAFEA576">
      <w:start w:val="1"/>
      <w:numFmt w:val="bullet"/>
      <w:lvlText w:val=""/>
      <w:lvlJc w:val="left"/>
      <w:pPr>
        <w:ind w:left="4320" w:hanging="360"/>
      </w:pPr>
      <w:rPr>
        <w:rFonts w:ascii="Wingdings" w:hAnsi="Wingdings" w:hint="default"/>
      </w:rPr>
    </w:lvl>
    <w:lvl w:ilvl="6" w:tplc="11F8BE30">
      <w:start w:val="1"/>
      <w:numFmt w:val="bullet"/>
      <w:lvlText w:val=""/>
      <w:lvlJc w:val="left"/>
      <w:pPr>
        <w:ind w:left="5040" w:hanging="360"/>
      </w:pPr>
      <w:rPr>
        <w:rFonts w:ascii="Symbol" w:hAnsi="Symbol" w:hint="default"/>
      </w:rPr>
    </w:lvl>
    <w:lvl w:ilvl="7" w:tplc="C33418C0">
      <w:start w:val="1"/>
      <w:numFmt w:val="bullet"/>
      <w:lvlText w:val="o"/>
      <w:lvlJc w:val="left"/>
      <w:pPr>
        <w:ind w:left="5760" w:hanging="360"/>
      </w:pPr>
      <w:rPr>
        <w:rFonts w:ascii="Courier New" w:hAnsi="Courier New" w:hint="default"/>
      </w:rPr>
    </w:lvl>
    <w:lvl w:ilvl="8" w:tplc="E3362FE8">
      <w:start w:val="1"/>
      <w:numFmt w:val="bullet"/>
      <w:lvlText w:val=""/>
      <w:lvlJc w:val="left"/>
      <w:pPr>
        <w:ind w:left="6480" w:hanging="360"/>
      </w:pPr>
      <w:rPr>
        <w:rFonts w:ascii="Wingdings" w:hAnsi="Wingdings" w:hint="default"/>
      </w:rPr>
    </w:lvl>
  </w:abstractNum>
  <w:abstractNum w:abstractNumId="11" w15:restartNumberingAfterBreak="0">
    <w:nsid w:val="3A18B628"/>
    <w:multiLevelType w:val="hybridMultilevel"/>
    <w:tmpl w:val="B2086B1E"/>
    <w:lvl w:ilvl="0" w:tplc="C8D4180C">
      <w:start w:val="1"/>
      <w:numFmt w:val="bullet"/>
      <w:lvlText w:val=""/>
      <w:lvlJc w:val="left"/>
      <w:pPr>
        <w:ind w:left="720" w:hanging="360"/>
      </w:pPr>
      <w:rPr>
        <w:rFonts w:ascii="Symbol" w:hAnsi="Symbol" w:hint="default"/>
      </w:rPr>
    </w:lvl>
    <w:lvl w:ilvl="1" w:tplc="F7FC4504">
      <w:start w:val="1"/>
      <w:numFmt w:val="bullet"/>
      <w:lvlText w:val="o"/>
      <w:lvlJc w:val="left"/>
      <w:pPr>
        <w:ind w:left="1440" w:hanging="360"/>
      </w:pPr>
      <w:rPr>
        <w:rFonts w:ascii="Courier New" w:hAnsi="Courier New" w:hint="default"/>
      </w:rPr>
    </w:lvl>
    <w:lvl w:ilvl="2" w:tplc="25C2F426">
      <w:start w:val="1"/>
      <w:numFmt w:val="bullet"/>
      <w:lvlText w:val=""/>
      <w:lvlJc w:val="left"/>
      <w:pPr>
        <w:ind w:left="2160" w:hanging="360"/>
      </w:pPr>
      <w:rPr>
        <w:rFonts w:ascii="Wingdings" w:hAnsi="Wingdings" w:hint="default"/>
      </w:rPr>
    </w:lvl>
    <w:lvl w:ilvl="3" w:tplc="1FDEED80">
      <w:start w:val="1"/>
      <w:numFmt w:val="bullet"/>
      <w:lvlText w:val=""/>
      <w:lvlJc w:val="left"/>
      <w:pPr>
        <w:ind w:left="2880" w:hanging="360"/>
      </w:pPr>
      <w:rPr>
        <w:rFonts w:ascii="Symbol" w:hAnsi="Symbol" w:hint="default"/>
      </w:rPr>
    </w:lvl>
    <w:lvl w:ilvl="4" w:tplc="D6DE8AF0">
      <w:start w:val="1"/>
      <w:numFmt w:val="bullet"/>
      <w:lvlText w:val="o"/>
      <w:lvlJc w:val="left"/>
      <w:pPr>
        <w:ind w:left="3600" w:hanging="360"/>
      </w:pPr>
      <w:rPr>
        <w:rFonts w:ascii="Courier New" w:hAnsi="Courier New" w:hint="default"/>
      </w:rPr>
    </w:lvl>
    <w:lvl w:ilvl="5" w:tplc="95986FB4">
      <w:start w:val="1"/>
      <w:numFmt w:val="bullet"/>
      <w:lvlText w:val=""/>
      <w:lvlJc w:val="left"/>
      <w:pPr>
        <w:ind w:left="4320" w:hanging="360"/>
      </w:pPr>
      <w:rPr>
        <w:rFonts w:ascii="Wingdings" w:hAnsi="Wingdings" w:hint="default"/>
      </w:rPr>
    </w:lvl>
    <w:lvl w:ilvl="6" w:tplc="ACB2D922">
      <w:start w:val="1"/>
      <w:numFmt w:val="bullet"/>
      <w:lvlText w:val=""/>
      <w:lvlJc w:val="left"/>
      <w:pPr>
        <w:ind w:left="5040" w:hanging="360"/>
      </w:pPr>
      <w:rPr>
        <w:rFonts w:ascii="Symbol" w:hAnsi="Symbol" w:hint="default"/>
      </w:rPr>
    </w:lvl>
    <w:lvl w:ilvl="7" w:tplc="AC421454">
      <w:start w:val="1"/>
      <w:numFmt w:val="bullet"/>
      <w:lvlText w:val="o"/>
      <w:lvlJc w:val="left"/>
      <w:pPr>
        <w:ind w:left="5760" w:hanging="360"/>
      </w:pPr>
      <w:rPr>
        <w:rFonts w:ascii="Courier New" w:hAnsi="Courier New" w:hint="default"/>
      </w:rPr>
    </w:lvl>
    <w:lvl w:ilvl="8" w:tplc="2CEE20F6">
      <w:start w:val="1"/>
      <w:numFmt w:val="bullet"/>
      <w:lvlText w:val=""/>
      <w:lvlJc w:val="left"/>
      <w:pPr>
        <w:ind w:left="6480" w:hanging="360"/>
      </w:pPr>
      <w:rPr>
        <w:rFonts w:ascii="Wingdings" w:hAnsi="Wingdings" w:hint="default"/>
      </w:rPr>
    </w:lvl>
  </w:abstractNum>
  <w:abstractNum w:abstractNumId="12" w15:restartNumberingAfterBreak="0">
    <w:nsid w:val="3BD387A6"/>
    <w:multiLevelType w:val="hybridMultilevel"/>
    <w:tmpl w:val="45509040"/>
    <w:lvl w:ilvl="0" w:tplc="78B2CE5A">
      <w:start w:val="1"/>
      <w:numFmt w:val="bullet"/>
      <w:lvlText w:val=""/>
      <w:lvlJc w:val="left"/>
      <w:pPr>
        <w:ind w:left="720" w:hanging="360"/>
      </w:pPr>
      <w:rPr>
        <w:rFonts w:ascii="Symbol" w:hAnsi="Symbol" w:hint="default"/>
      </w:rPr>
    </w:lvl>
    <w:lvl w:ilvl="1" w:tplc="D710114E">
      <w:start w:val="1"/>
      <w:numFmt w:val="bullet"/>
      <w:lvlText w:val="o"/>
      <w:lvlJc w:val="left"/>
      <w:pPr>
        <w:ind w:left="1440" w:hanging="360"/>
      </w:pPr>
      <w:rPr>
        <w:rFonts w:ascii="Courier New" w:hAnsi="Courier New" w:hint="default"/>
      </w:rPr>
    </w:lvl>
    <w:lvl w:ilvl="2" w:tplc="5B0AFD3C">
      <w:start w:val="1"/>
      <w:numFmt w:val="bullet"/>
      <w:lvlText w:val=""/>
      <w:lvlJc w:val="left"/>
      <w:pPr>
        <w:ind w:left="2160" w:hanging="360"/>
      </w:pPr>
      <w:rPr>
        <w:rFonts w:ascii="Wingdings" w:hAnsi="Wingdings" w:hint="default"/>
      </w:rPr>
    </w:lvl>
    <w:lvl w:ilvl="3" w:tplc="973C6256">
      <w:start w:val="1"/>
      <w:numFmt w:val="bullet"/>
      <w:lvlText w:val=""/>
      <w:lvlJc w:val="left"/>
      <w:pPr>
        <w:ind w:left="2880" w:hanging="360"/>
      </w:pPr>
      <w:rPr>
        <w:rFonts w:ascii="Symbol" w:hAnsi="Symbol" w:hint="default"/>
      </w:rPr>
    </w:lvl>
    <w:lvl w:ilvl="4" w:tplc="09B0F152">
      <w:start w:val="1"/>
      <w:numFmt w:val="bullet"/>
      <w:lvlText w:val="o"/>
      <w:lvlJc w:val="left"/>
      <w:pPr>
        <w:ind w:left="3600" w:hanging="360"/>
      </w:pPr>
      <w:rPr>
        <w:rFonts w:ascii="Courier New" w:hAnsi="Courier New" w:hint="default"/>
      </w:rPr>
    </w:lvl>
    <w:lvl w:ilvl="5" w:tplc="6F92ABAE">
      <w:start w:val="1"/>
      <w:numFmt w:val="bullet"/>
      <w:lvlText w:val=""/>
      <w:lvlJc w:val="left"/>
      <w:pPr>
        <w:ind w:left="4320" w:hanging="360"/>
      </w:pPr>
      <w:rPr>
        <w:rFonts w:ascii="Wingdings" w:hAnsi="Wingdings" w:hint="default"/>
      </w:rPr>
    </w:lvl>
    <w:lvl w:ilvl="6" w:tplc="9F4A49A0">
      <w:start w:val="1"/>
      <w:numFmt w:val="bullet"/>
      <w:lvlText w:val=""/>
      <w:lvlJc w:val="left"/>
      <w:pPr>
        <w:ind w:left="5040" w:hanging="360"/>
      </w:pPr>
      <w:rPr>
        <w:rFonts w:ascii="Symbol" w:hAnsi="Symbol" w:hint="default"/>
      </w:rPr>
    </w:lvl>
    <w:lvl w:ilvl="7" w:tplc="F75C1902">
      <w:start w:val="1"/>
      <w:numFmt w:val="bullet"/>
      <w:lvlText w:val="o"/>
      <w:lvlJc w:val="left"/>
      <w:pPr>
        <w:ind w:left="5760" w:hanging="360"/>
      </w:pPr>
      <w:rPr>
        <w:rFonts w:ascii="Courier New" w:hAnsi="Courier New" w:hint="default"/>
      </w:rPr>
    </w:lvl>
    <w:lvl w:ilvl="8" w:tplc="E94A7F62">
      <w:start w:val="1"/>
      <w:numFmt w:val="bullet"/>
      <w:lvlText w:val=""/>
      <w:lvlJc w:val="left"/>
      <w:pPr>
        <w:ind w:left="6480" w:hanging="360"/>
      </w:pPr>
      <w:rPr>
        <w:rFonts w:ascii="Wingdings" w:hAnsi="Wingdings" w:hint="default"/>
      </w:rPr>
    </w:lvl>
  </w:abstractNum>
  <w:abstractNum w:abstractNumId="13" w15:restartNumberingAfterBreak="0">
    <w:nsid w:val="3BEC45F7"/>
    <w:multiLevelType w:val="hybridMultilevel"/>
    <w:tmpl w:val="CBDAFA34"/>
    <w:lvl w:ilvl="0" w:tplc="208C266E">
      <w:start w:val="1"/>
      <w:numFmt w:val="bullet"/>
      <w:lvlText w:val=""/>
      <w:lvlJc w:val="left"/>
      <w:pPr>
        <w:ind w:left="720" w:hanging="360"/>
      </w:pPr>
      <w:rPr>
        <w:rFonts w:ascii="Symbol" w:hAnsi="Symbol" w:hint="default"/>
      </w:rPr>
    </w:lvl>
    <w:lvl w:ilvl="1" w:tplc="9BA6CD3C">
      <w:start w:val="1"/>
      <w:numFmt w:val="bullet"/>
      <w:lvlText w:val="o"/>
      <w:lvlJc w:val="left"/>
      <w:pPr>
        <w:ind w:left="1440" w:hanging="360"/>
      </w:pPr>
      <w:rPr>
        <w:rFonts w:ascii="Courier New" w:hAnsi="Courier New" w:hint="default"/>
      </w:rPr>
    </w:lvl>
    <w:lvl w:ilvl="2" w:tplc="06182D0A">
      <w:start w:val="1"/>
      <w:numFmt w:val="bullet"/>
      <w:lvlText w:val=""/>
      <w:lvlJc w:val="left"/>
      <w:pPr>
        <w:ind w:left="2160" w:hanging="360"/>
      </w:pPr>
      <w:rPr>
        <w:rFonts w:ascii="Wingdings" w:hAnsi="Wingdings" w:hint="default"/>
      </w:rPr>
    </w:lvl>
    <w:lvl w:ilvl="3" w:tplc="58BC75A2">
      <w:start w:val="1"/>
      <w:numFmt w:val="bullet"/>
      <w:lvlText w:val=""/>
      <w:lvlJc w:val="left"/>
      <w:pPr>
        <w:ind w:left="2880" w:hanging="360"/>
      </w:pPr>
      <w:rPr>
        <w:rFonts w:ascii="Symbol" w:hAnsi="Symbol" w:hint="default"/>
      </w:rPr>
    </w:lvl>
    <w:lvl w:ilvl="4" w:tplc="648CDA20">
      <w:start w:val="1"/>
      <w:numFmt w:val="bullet"/>
      <w:lvlText w:val="o"/>
      <w:lvlJc w:val="left"/>
      <w:pPr>
        <w:ind w:left="3600" w:hanging="360"/>
      </w:pPr>
      <w:rPr>
        <w:rFonts w:ascii="Courier New" w:hAnsi="Courier New" w:hint="default"/>
      </w:rPr>
    </w:lvl>
    <w:lvl w:ilvl="5" w:tplc="B456CB92">
      <w:start w:val="1"/>
      <w:numFmt w:val="bullet"/>
      <w:lvlText w:val=""/>
      <w:lvlJc w:val="left"/>
      <w:pPr>
        <w:ind w:left="4320" w:hanging="360"/>
      </w:pPr>
      <w:rPr>
        <w:rFonts w:ascii="Wingdings" w:hAnsi="Wingdings" w:hint="default"/>
      </w:rPr>
    </w:lvl>
    <w:lvl w:ilvl="6" w:tplc="2446EB20">
      <w:start w:val="1"/>
      <w:numFmt w:val="bullet"/>
      <w:lvlText w:val=""/>
      <w:lvlJc w:val="left"/>
      <w:pPr>
        <w:ind w:left="5040" w:hanging="360"/>
      </w:pPr>
      <w:rPr>
        <w:rFonts w:ascii="Symbol" w:hAnsi="Symbol" w:hint="default"/>
      </w:rPr>
    </w:lvl>
    <w:lvl w:ilvl="7" w:tplc="E794D0DC">
      <w:start w:val="1"/>
      <w:numFmt w:val="bullet"/>
      <w:lvlText w:val="o"/>
      <w:lvlJc w:val="left"/>
      <w:pPr>
        <w:ind w:left="5760" w:hanging="360"/>
      </w:pPr>
      <w:rPr>
        <w:rFonts w:ascii="Courier New" w:hAnsi="Courier New" w:hint="default"/>
      </w:rPr>
    </w:lvl>
    <w:lvl w:ilvl="8" w:tplc="3D401630">
      <w:start w:val="1"/>
      <w:numFmt w:val="bullet"/>
      <w:lvlText w:val=""/>
      <w:lvlJc w:val="left"/>
      <w:pPr>
        <w:ind w:left="6480" w:hanging="360"/>
      </w:pPr>
      <w:rPr>
        <w:rFonts w:ascii="Wingdings" w:hAnsi="Wingdings" w:hint="default"/>
      </w:rPr>
    </w:lvl>
  </w:abstractNum>
  <w:abstractNum w:abstractNumId="14" w15:restartNumberingAfterBreak="0">
    <w:nsid w:val="3D03FA70"/>
    <w:multiLevelType w:val="hybridMultilevel"/>
    <w:tmpl w:val="30A226C6"/>
    <w:lvl w:ilvl="0" w:tplc="D578ED28">
      <w:start w:val="1"/>
      <w:numFmt w:val="bullet"/>
      <w:lvlText w:val=""/>
      <w:lvlJc w:val="left"/>
      <w:pPr>
        <w:ind w:left="720" w:hanging="360"/>
      </w:pPr>
      <w:rPr>
        <w:rFonts w:ascii="Symbol" w:hAnsi="Symbol" w:hint="default"/>
      </w:rPr>
    </w:lvl>
    <w:lvl w:ilvl="1" w:tplc="D298BFEA">
      <w:start w:val="1"/>
      <w:numFmt w:val="bullet"/>
      <w:lvlText w:val="o"/>
      <w:lvlJc w:val="left"/>
      <w:pPr>
        <w:ind w:left="1440" w:hanging="360"/>
      </w:pPr>
      <w:rPr>
        <w:rFonts w:ascii="Courier New" w:hAnsi="Courier New" w:hint="default"/>
      </w:rPr>
    </w:lvl>
    <w:lvl w:ilvl="2" w:tplc="FB7A1296">
      <w:start w:val="1"/>
      <w:numFmt w:val="bullet"/>
      <w:lvlText w:val=""/>
      <w:lvlJc w:val="left"/>
      <w:pPr>
        <w:ind w:left="2160" w:hanging="360"/>
      </w:pPr>
      <w:rPr>
        <w:rFonts w:ascii="Wingdings" w:hAnsi="Wingdings" w:hint="default"/>
      </w:rPr>
    </w:lvl>
    <w:lvl w:ilvl="3" w:tplc="71E4CA6E">
      <w:start w:val="1"/>
      <w:numFmt w:val="bullet"/>
      <w:lvlText w:val=""/>
      <w:lvlJc w:val="left"/>
      <w:pPr>
        <w:ind w:left="2880" w:hanging="360"/>
      </w:pPr>
      <w:rPr>
        <w:rFonts w:ascii="Symbol" w:hAnsi="Symbol" w:hint="default"/>
      </w:rPr>
    </w:lvl>
    <w:lvl w:ilvl="4" w:tplc="6F22D3AA">
      <w:start w:val="1"/>
      <w:numFmt w:val="bullet"/>
      <w:lvlText w:val="o"/>
      <w:lvlJc w:val="left"/>
      <w:pPr>
        <w:ind w:left="3600" w:hanging="360"/>
      </w:pPr>
      <w:rPr>
        <w:rFonts w:ascii="Courier New" w:hAnsi="Courier New" w:hint="default"/>
      </w:rPr>
    </w:lvl>
    <w:lvl w:ilvl="5" w:tplc="CE369D00">
      <w:start w:val="1"/>
      <w:numFmt w:val="bullet"/>
      <w:lvlText w:val=""/>
      <w:lvlJc w:val="left"/>
      <w:pPr>
        <w:ind w:left="4320" w:hanging="360"/>
      </w:pPr>
      <w:rPr>
        <w:rFonts w:ascii="Wingdings" w:hAnsi="Wingdings" w:hint="default"/>
      </w:rPr>
    </w:lvl>
    <w:lvl w:ilvl="6" w:tplc="BA280940">
      <w:start w:val="1"/>
      <w:numFmt w:val="bullet"/>
      <w:lvlText w:val=""/>
      <w:lvlJc w:val="left"/>
      <w:pPr>
        <w:ind w:left="5040" w:hanging="360"/>
      </w:pPr>
      <w:rPr>
        <w:rFonts w:ascii="Symbol" w:hAnsi="Symbol" w:hint="default"/>
      </w:rPr>
    </w:lvl>
    <w:lvl w:ilvl="7" w:tplc="35CC263E">
      <w:start w:val="1"/>
      <w:numFmt w:val="bullet"/>
      <w:lvlText w:val="o"/>
      <w:lvlJc w:val="left"/>
      <w:pPr>
        <w:ind w:left="5760" w:hanging="360"/>
      </w:pPr>
      <w:rPr>
        <w:rFonts w:ascii="Courier New" w:hAnsi="Courier New" w:hint="default"/>
      </w:rPr>
    </w:lvl>
    <w:lvl w:ilvl="8" w:tplc="6AEEB34C">
      <w:start w:val="1"/>
      <w:numFmt w:val="bullet"/>
      <w:lvlText w:val=""/>
      <w:lvlJc w:val="left"/>
      <w:pPr>
        <w:ind w:left="6480" w:hanging="360"/>
      </w:pPr>
      <w:rPr>
        <w:rFonts w:ascii="Wingdings" w:hAnsi="Wingdings" w:hint="default"/>
      </w:rPr>
    </w:lvl>
  </w:abstractNum>
  <w:abstractNum w:abstractNumId="15" w15:restartNumberingAfterBreak="0">
    <w:nsid w:val="43E99303"/>
    <w:multiLevelType w:val="hybridMultilevel"/>
    <w:tmpl w:val="5B264F42"/>
    <w:lvl w:ilvl="0" w:tplc="E7E4A096">
      <w:start w:val="1"/>
      <w:numFmt w:val="bullet"/>
      <w:lvlText w:val=""/>
      <w:lvlJc w:val="left"/>
      <w:pPr>
        <w:ind w:left="720" w:hanging="360"/>
      </w:pPr>
      <w:rPr>
        <w:rFonts w:ascii="Symbol" w:hAnsi="Symbol" w:hint="default"/>
      </w:rPr>
    </w:lvl>
    <w:lvl w:ilvl="1" w:tplc="4AC27F4E">
      <w:start w:val="1"/>
      <w:numFmt w:val="bullet"/>
      <w:lvlText w:val="o"/>
      <w:lvlJc w:val="left"/>
      <w:pPr>
        <w:ind w:left="1440" w:hanging="360"/>
      </w:pPr>
      <w:rPr>
        <w:rFonts w:ascii="Courier New" w:hAnsi="Courier New" w:hint="default"/>
      </w:rPr>
    </w:lvl>
    <w:lvl w:ilvl="2" w:tplc="3504640A">
      <w:start w:val="1"/>
      <w:numFmt w:val="bullet"/>
      <w:lvlText w:val=""/>
      <w:lvlJc w:val="left"/>
      <w:pPr>
        <w:ind w:left="2160" w:hanging="360"/>
      </w:pPr>
      <w:rPr>
        <w:rFonts w:ascii="Wingdings" w:hAnsi="Wingdings" w:hint="default"/>
      </w:rPr>
    </w:lvl>
    <w:lvl w:ilvl="3" w:tplc="60A40D2C">
      <w:start w:val="1"/>
      <w:numFmt w:val="bullet"/>
      <w:lvlText w:val=""/>
      <w:lvlJc w:val="left"/>
      <w:pPr>
        <w:ind w:left="2880" w:hanging="360"/>
      </w:pPr>
      <w:rPr>
        <w:rFonts w:ascii="Symbol" w:hAnsi="Symbol" w:hint="default"/>
      </w:rPr>
    </w:lvl>
    <w:lvl w:ilvl="4" w:tplc="92CE78FC">
      <w:start w:val="1"/>
      <w:numFmt w:val="bullet"/>
      <w:lvlText w:val="o"/>
      <w:lvlJc w:val="left"/>
      <w:pPr>
        <w:ind w:left="3600" w:hanging="360"/>
      </w:pPr>
      <w:rPr>
        <w:rFonts w:ascii="Courier New" w:hAnsi="Courier New" w:hint="default"/>
      </w:rPr>
    </w:lvl>
    <w:lvl w:ilvl="5" w:tplc="E596306C">
      <w:start w:val="1"/>
      <w:numFmt w:val="bullet"/>
      <w:lvlText w:val=""/>
      <w:lvlJc w:val="left"/>
      <w:pPr>
        <w:ind w:left="4320" w:hanging="360"/>
      </w:pPr>
      <w:rPr>
        <w:rFonts w:ascii="Wingdings" w:hAnsi="Wingdings" w:hint="default"/>
      </w:rPr>
    </w:lvl>
    <w:lvl w:ilvl="6" w:tplc="21BC83F2">
      <w:start w:val="1"/>
      <w:numFmt w:val="bullet"/>
      <w:lvlText w:val=""/>
      <w:lvlJc w:val="left"/>
      <w:pPr>
        <w:ind w:left="5040" w:hanging="360"/>
      </w:pPr>
      <w:rPr>
        <w:rFonts w:ascii="Symbol" w:hAnsi="Symbol" w:hint="default"/>
      </w:rPr>
    </w:lvl>
    <w:lvl w:ilvl="7" w:tplc="736684F2">
      <w:start w:val="1"/>
      <w:numFmt w:val="bullet"/>
      <w:lvlText w:val="o"/>
      <w:lvlJc w:val="left"/>
      <w:pPr>
        <w:ind w:left="5760" w:hanging="360"/>
      </w:pPr>
      <w:rPr>
        <w:rFonts w:ascii="Courier New" w:hAnsi="Courier New" w:hint="default"/>
      </w:rPr>
    </w:lvl>
    <w:lvl w:ilvl="8" w:tplc="E06AF294">
      <w:start w:val="1"/>
      <w:numFmt w:val="bullet"/>
      <w:lvlText w:val=""/>
      <w:lvlJc w:val="left"/>
      <w:pPr>
        <w:ind w:left="6480" w:hanging="360"/>
      </w:pPr>
      <w:rPr>
        <w:rFonts w:ascii="Wingdings" w:hAnsi="Wingdings" w:hint="default"/>
      </w:rPr>
    </w:lvl>
  </w:abstractNum>
  <w:abstractNum w:abstractNumId="16" w15:restartNumberingAfterBreak="0">
    <w:nsid w:val="494F2099"/>
    <w:multiLevelType w:val="hybridMultilevel"/>
    <w:tmpl w:val="EFCAAA0A"/>
    <w:lvl w:ilvl="0" w:tplc="F26848BE">
      <w:start w:val="1"/>
      <w:numFmt w:val="bullet"/>
      <w:lvlText w:val=""/>
      <w:lvlJc w:val="left"/>
      <w:pPr>
        <w:ind w:left="720" w:hanging="360"/>
      </w:pPr>
      <w:rPr>
        <w:rFonts w:ascii="Symbol" w:hAnsi="Symbol" w:hint="default"/>
      </w:rPr>
    </w:lvl>
    <w:lvl w:ilvl="1" w:tplc="358A4064">
      <w:start w:val="1"/>
      <w:numFmt w:val="bullet"/>
      <w:lvlText w:val="o"/>
      <w:lvlJc w:val="left"/>
      <w:pPr>
        <w:ind w:left="1440" w:hanging="360"/>
      </w:pPr>
      <w:rPr>
        <w:rFonts w:ascii="Courier New" w:hAnsi="Courier New" w:hint="default"/>
      </w:rPr>
    </w:lvl>
    <w:lvl w:ilvl="2" w:tplc="A058CABE">
      <w:start w:val="1"/>
      <w:numFmt w:val="bullet"/>
      <w:lvlText w:val=""/>
      <w:lvlJc w:val="left"/>
      <w:pPr>
        <w:ind w:left="2160" w:hanging="360"/>
      </w:pPr>
      <w:rPr>
        <w:rFonts w:ascii="Wingdings" w:hAnsi="Wingdings" w:hint="default"/>
      </w:rPr>
    </w:lvl>
    <w:lvl w:ilvl="3" w:tplc="7C068EA2">
      <w:start w:val="1"/>
      <w:numFmt w:val="bullet"/>
      <w:lvlText w:val=""/>
      <w:lvlJc w:val="left"/>
      <w:pPr>
        <w:ind w:left="2880" w:hanging="360"/>
      </w:pPr>
      <w:rPr>
        <w:rFonts w:ascii="Symbol" w:hAnsi="Symbol" w:hint="default"/>
      </w:rPr>
    </w:lvl>
    <w:lvl w:ilvl="4" w:tplc="741CB582">
      <w:start w:val="1"/>
      <w:numFmt w:val="bullet"/>
      <w:lvlText w:val="o"/>
      <w:lvlJc w:val="left"/>
      <w:pPr>
        <w:ind w:left="3600" w:hanging="360"/>
      </w:pPr>
      <w:rPr>
        <w:rFonts w:ascii="Courier New" w:hAnsi="Courier New" w:hint="default"/>
      </w:rPr>
    </w:lvl>
    <w:lvl w:ilvl="5" w:tplc="F5507FF4">
      <w:start w:val="1"/>
      <w:numFmt w:val="bullet"/>
      <w:lvlText w:val=""/>
      <w:lvlJc w:val="left"/>
      <w:pPr>
        <w:ind w:left="4320" w:hanging="360"/>
      </w:pPr>
      <w:rPr>
        <w:rFonts w:ascii="Wingdings" w:hAnsi="Wingdings" w:hint="default"/>
      </w:rPr>
    </w:lvl>
    <w:lvl w:ilvl="6" w:tplc="3FB2F972">
      <w:start w:val="1"/>
      <w:numFmt w:val="bullet"/>
      <w:lvlText w:val=""/>
      <w:lvlJc w:val="left"/>
      <w:pPr>
        <w:ind w:left="5040" w:hanging="360"/>
      </w:pPr>
      <w:rPr>
        <w:rFonts w:ascii="Symbol" w:hAnsi="Symbol" w:hint="default"/>
      </w:rPr>
    </w:lvl>
    <w:lvl w:ilvl="7" w:tplc="110C79A8">
      <w:start w:val="1"/>
      <w:numFmt w:val="bullet"/>
      <w:lvlText w:val="o"/>
      <w:lvlJc w:val="left"/>
      <w:pPr>
        <w:ind w:left="5760" w:hanging="360"/>
      </w:pPr>
      <w:rPr>
        <w:rFonts w:ascii="Courier New" w:hAnsi="Courier New" w:hint="default"/>
      </w:rPr>
    </w:lvl>
    <w:lvl w:ilvl="8" w:tplc="AF26D16C">
      <w:start w:val="1"/>
      <w:numFmt w:val="bullet"/>
      <w:lvlText w:val=""/>
      <w:lvlJc w:val="left"/>
      <w:pPr>
        <w:ind w:left="6480" w:hanging="360"/>
      </w:pPr>
      <w:rPr>
        <w:rFonts w:ascii="Wingdings" w:hAnsi="Wingdings" w:hint="default"/>
      </w:rPr>
    </w:lvl>
  </w:abstractNum>
  <w:abstractNum w:abstractNumId="17" w15:restartNumberingAfterBreak="0">
    <w:nsid w:val="4957B0FB"/>
    <w:multiLevelType w:val="hybridMultilevel"/>
    <w:tmpl w:val="4F3C11E2"/>
    <w:lvl w:ilvl="0" w:tplc="8E1414CE">
      <w:start w:val="1"/>
      <w:numFmt w:val="bullet"/>
      <w:lvlText w:val=""/>
      <w:lvlJc w:val="left"/>
      <w:pPr>
        <w:ind w:left="720" w:hanging="360"/>
      </w:pPr>
      <w:rPr>
        <w:rFonts w:ascii="Symbol" w:hAnsi="Symbol" w:hint="default"/>
      </w:rPr>
    </w:lvl>
    <w:lvl w:ilvl="1" w:tplc="6F546C92">
      <w:start w:val="1"/>
      <w:numFmt w:val="bullet"/>
      <w:lvlText w:val="o"/>
      <w:lvlJc w:val="left"/>
      <w:pPr>
        <w:ind w:left="1440" w:hanging="360"/>
      </w:pPr>
      <w:rPr>
        <w:rFonts w:ascii="Courier New" w:hAnsi="Courier New" w:hint="default"/>
      </w:rPr>
    </w:lvl>
    <w:lvl w:ilvl="2" w:tplc="A4024F94">
      <w:start w:val="1"/>
      <w:numFmt w:val="bullet"/>
      <w:lvlText w:val=""/>
      <w:lvlJc w:val="left"/>
      <w:pPr>
        <w:ind w:left="2160" w:hanging="360"/>
      </w:pPr>
      <w:rPr>
        <w:rFonts w:ascii="Wingdings" w:hAnsi="Wingdings" w:hint="default"/>
      </w:rPr>
    </w:lvl>
    <w:lvl w:ilvl="3" w:tplc="71AC3E88">
      <w:start w:val="1"/>
      <w:numFmt w:val="bullet"/>
      <w:lvlText w:val=""/>
      <w:lvlJc w:val="left"/>
      <w:pPr>
        <w:ind w:left="2880" w:hanging="360"/>
      </w:pPr>
      <w:rPr>
        <w:rFonts w:ascii="Symbol" w:hAnsi="Symbol" w:hint="default"/>
      </w:rPr>
    </w:lvl>
    <w:lvl w:ilvl="4" w:tplc="47F29878">
      <w:start w:val="1"/>
      <w:numFmt w:val="bullet"/>
      <w:lvlText w:val="o"/>
      <w:lvlJc w:val="left"/>
      <w:pPr>
        <w:ind w:left="3600" w:hanging="360"/>
      </w:pPr>
      <w:rPr>
        <w:rFonts w:ascii="Courier New" w:hAnsi="Courier New" w:hint="default"/>
      </w:rPr>
    </w:lvl>
    <w:lvl w:ilvl="5" w:tplc="C9E29540">
      <w:start w:val="1"/>
      <w:numFmt w:val="bullet"/>
      <w:lvlText w:val=""/>
      <w:lvlJc w:val="left"/>
      <w:pPr>
        <w:ind w:left="4320" w:hanging="360"/>
      </w:pPr>
      <w:rPr>
        <w:rFonts w:ascii="Wingdings" w:hAnsi="Wingdings" w:hint="default"/>
      </w:rPr>
    </w:lvl>
    <w:lvl w:ilvl="6" w:tplc="4DB47DF8">
      <w:start w:val="1"/>
      <w:numFmt w:val="bullet"/>
      <w:lvlText w:val=""/>
      <w:lvlJc w:val="left"/>
      <w:pPr>
        <w:ind w:left="5040" w:hanging="360"/>
      </w:pPr>
      <w:rPr>
        <w:rFonts w:ascii="Symbol" w:hAnsi="Symbol" w:hint="default"/>
      </w:rPr>
    </w:lvl>
    <w:lvl w:ilvl="7" w:tplc="F2C87D72">
      <w:start w:val="1"/>
      <w:numFmt w:val="bullet"/>
      <w:lvlText w:val="o"/>
      <w:lvlJc w:val="left"/>
      <w:pPr>
        <w:ind w:left="5760" w:hanging="360"/>
      </w:pPr>
      <w:rPr>
        <w:rFonts w:ascii="Courier New" w:hAnsi="Courier New" w:hint="default"/>
      </w:rPr>
    </w:lvl>
    <w:lvl w:ilvl="8" w:tplc="14648FA6">
      <w:start w:val="1"/>
      <w:numFmt w:val="bullet"/>
      <w:lvlText w:val=""/>
      <w:lvlJc w:val="left"/>
      <w:pPr>
        <w:ind w:left="6480" w:hanging="360"/>
      </w:pPr>
      <w:rPr>
        <w:rFonts w:ascii="Wingdings" w:hAnsi="Wingdings" w:hint="default"/>
      </w:rPr>
    </w:lvl>
  </w:abstractNum>
  <w:abstractNum w:abstractNumId="18" w15:restartNumberingAfterBreak="0">
    <w:nsid w:val="49ABDE62"/>
    <w:multiLevelType w:val="hybridMultilevel"/>
    <w:tmpl w:val="1A4642A6"/>
    <w:lvl w:ilvl="0" w:tplc="3BAEE6B4">
      <w:start w:val="1"/>
      <w:numFmt w:val="bullet"/>
      <w:lvlText w:val=""/>
      <w:lvlJc w:val="left"/>
      <w:pPr>
        <w:ind w:left="720" w:hanging="360"/>
      </w:pPr>
      <w:rPr>
        <w:rFonts w:ascii="Symbol" w:hAnsi="Symbol" w:hint="default"/>
      </w:rPr>
    </w:lvl>
    <w:lvl w:ilvl="1" w:tplc="3C8C138E">
      <w:start w:val="1"/>
      <w:numFmt w:val="bullet"/>
      <w:lvlText w:val="o"/>
      <w:lvlJc w:val="left"/>
      <w:pPr>
        <w:ind w:left="1440" w:hanging="360"/>
      </w:pPr>
      <w:rPr>
        <w:rFonts w:ascii="Courier New" w:hAnsi="Courier New" w:hint="default"/>
      </w:rPr>
    </w:lvl>
    <w:lvl w:ilvl="2" w:tplc="80E65F80">
      <w:start w:val="1"/>
      <w:numFmt w:val="bullet"/>
      <w:lvlText w:val=""/>
      <w:lvlJc w:val="left"/>
      <w:pPr>
        <w:ind w:left="2160" w:hanging="360"/>
      </w:pPr>
      <w:rPr>
        <w:rFonts w:ascii="Wingdings" w:hAnsi="Wingdings" w:hint="default"/>
      </w:rPr>
    </w:lvl>
    <w:lvl w:ilvl="3" w:tplc="24C86066">
      <w:start w:val="1"/>
      <w:numFmt w:val="bullet"/>
      <w:lvlText w:val=""/>
      <w:lvlJc w:val="left"/>
      <w:pPr>
        <w:ind w:left="2880" w:hanging="360"/>
      </w:pPr>
      <w:rPr>
        <w:rFonts w:ascii="Symbol" w:hAnsi="Symbol" w:hint="default"/>
      </w:rPr>
    </w:lvl>
    <w:lvl w:ilvl="4" w:tplc="C302DB80">
      <w:start w:val="1"/>
      <w:numFmt w:val="bullet"/>
      <w:lvlText w:val="o"/>
      <w:lvlJc w:val="left"/>
      <w:pPr>
        <w:ind w:left="3600" w:hanging="360"/>
      </w:pPr>
      <w:rPr>
        <w:rFonts w:ascii="Courier New" w:hAnsi="Courier New" w:hint="default"/>
      </w:rPr>
    </w:lvl>
    <w:lvl w:ilvl="5" w:tplc="49E0A100">
      <w:start w:val="1"/>
      <w:numFmt w:val="bullet"/>
      <w:lvlText w:val=""/>
      <w:lvlJc w:val="left"/>
      <w:pPr>
        <w:ind w:left="4320" w:hanging="360"/>
      </w:pPr>
      <w:rPr>
        <w:rFonts w:ascii="Wingdings" w:hAnsi="Wingdings" w:hint="default"/>
      </w:rPr>
    </w:lvl>
    <w:lvl w:ilvl="6" w:tplc="E682988C">
      <w:start w:val="1"/>
      <w:numFmt w:val="bullet"/>
      <w:lvlText w:val=""/>
      <w:lvlJc w:val="left"/>
      <w:pPr>
        <w:ind w:left="5040" w:hanging="360"/>
      </w:pPr>
      <w:rPr>
        <w:rFonts w:ascii="Symbol" w:hAnsi="Symbol" w:hint="default"/>
      </w:rPr>
    </w:lvl>
    <w:lvl w:ilvl="7" w:tplc="D6C84EA8">
      <w:start w:val="1"/>
      <w:numFmt w:val="bullet"/>
      <w:lvlText w:val="o"/>
      <w:lvlJc w:val="left"/>
      <w:pPr>
        <w:ind w:left="5760" w:hanging="360"/>
      </w:pPr>
      <w:rPr>
        <w:rFonts w:ascii="Courier New" w:hAnsi="Courier New" w:hint="default"/>
      </w:rPr>
    </w:lvl>
    <w:lvl w:ilvl="8" w:tplc="E6BA04B4">
      <w:start w:val="1"/>
      <w:numFmt w:val="bullet"/>
      <w:lvlText w:val=""/>
      <w:lvlJc w:val="left"/>
      <w:pPr>
        <w:ind w:left="6480" w:hanging="360"/>
      </w:pPr>
      <w:rPr>
        <w:rFonts w:ascii="Wingdings" w:hAnsi="Wingdings" w:hint="default"/>
      </w:rPr>
    </w:lvl>
  </w:abstractNum>
  <w:abstractNum w:abstractNumId="19" w15:restartNumberingAfterBreak="0">
    <w:nsid w:val="51B4681C"/>
    <w:multiLevelType w:val="hybridMultilevel"/>
    <w:tmpl w:val="47D8A136"/>
    <w:lvl w:ilvl="0" w:tplc="405A4B52">
      <w:start w:val="1"/>
      <w:numFmt w:val="bullet"/>
      <w:lvlText w:val=""/>
      <w:lvlJc w:val="left"/>
      <w:pPr>
        <w:ind w:left="720" w:hanging="360"/>
      </w:pPr>
      <w:rPr>
        <w:rFonts w:ascii="Symbol" w:hAnsi="Symbol" w:hint="default"/>
      </w:rPr>
    </w:lvl>
    <w:lvl w:ilvl="1" w:tplc="069E3794">
      <w:start w:val="1"/>
      <w:numFmt w:val="bullet"/>
      <w:lvlText w:val="o"/>
      <w:lvlJc w:val="left"/>
      <w:pPr>
        <w:ind w:left="1440" w:hanging="360"/>
      </w:pPr>
      <w:rPr>
        <w:rFonts w:ascii="Courier New" w:hAnsi="Courier New" w:hint="default"/>
      </w:rPr>
    </w:lvl>
    <w:lvl w:ilvl="2" w:tplc="99CCBFDC">
      <w:start w:val="1"/>
      <w:numFmt w:val="bullet"/>
      <w:lvlText w:val=""/>
      <w:lvlJc w:val="left"/>
      <w:pPr>
        <w:ind w:left="2160" w:hanging="360"/>
      </w:pPr>
      <w:rPr>
        <w:rFonts w:ascii="Wingdings" w:hAnsi="Wingdings" w:hint="default"/>
      </w:rPr>
    </w:lvl>
    <w:lvl w:ilvl="3" w:tplc="FE6655BA">
      <w:start w:val="1"/>
      <w:numFmt w:val="bullet"/>
      <w:lvlText w:val=""/>
      <w:lvlJc w:val="left"/>
      <w:pPr>
        <w:ind w:left="2880" w:hanging="360"/>
      </w:pPr>
      <w:rPr>
        <w:rFonts w:ascii="Symbol" w:hAnsi="Symbol" w:hint="default"/>
      </w:rPr>
    </w:lvl>
    <w:lvl w:ilvl="4" w:tplc="175EF0D0">
      <w:start w:val="1"/>
      <w:numFmt w:val="bullet"/>
      <w:lvlText w:val="o"/>
      <w:lvlJc w:val="left"/>
      <w:pPr>
        <w:ind w:left="3600" w:hanging="360"/>
      </w:pPr>
      <w:rPr>
        <w:rFonts w:ascii="Courier New" w:hAnsi="Courier New" w:hint="default"/>
      </w:rPr>
    </w:lvl>
    <w:lvl w:ilvl="5" w:tplc="FE688A4C">
      <w:start w:val="1"/>
      <w:numFmt w:val="bullet"/>
      <w:lvlText w:val=""/>
      <w:lvlJc w:val="left"/>
      <w:pPr>
        <w:ind w:left="4320" w:hanging="360"/>
      </w:pPr>
      <w:rPr>
        <w:rFonts w:ascii="Wingdings" w:hAnsi="Wingdings" w:hint="default"/>
      </w:rPr>
    </w:lvl>
    <w:lvl w:ilvl="6" w:tplc="1D9084FA">
      <w:start w:val="1"/>
      <w:numFmt w:val="bullet"/>
      <w:lvlText w:val=""/>
      <w:lvlJc w:val="left"/>
      <w:pPr>
        <w:ind w:left="5040" w:hanging="360"/>
      </w:pPr>
      <w:rPr>
        <w:rFonts w:ascii="Symbol" w:hAnsi="Symbol" w:hint="default"/>
      </w:rPr>
    </w:lvl>
    <w:lvl w:ilvl="7" w:tplc="E676E2E8">
      <w:start w:val="1"/>
      <w:numFmt w:val="bullet"/>
      <w:lvlText w:val="o"/>
      <w:lvlJc w:val="left"/>
      <w:pPr>
        <w:ind w:left="5760" w:hanging="360"/>
      </w:pPr>
      <w:rPr>
        <w:rFonts w:ascii="Courier New" w:hAnsi="Courier New" w:hint="default"/>
      </w:rPr>
    </w:lvl>
    <w:lvl w:ilvl="8" w:tplc="7512C9AC">
      <w:start w:val="1"/>
      <w:numFmt w:val="bullet"/>
      <w:lvlText w:val=""/>
      <w:lvlJc w:val="left"/>
      <w:pPr>
        <w:ind w:left="6480" w:hanging="360"/>
      </w:pPr>
      <w:rPr>
        <w:rFonts w:ascii="Wingdings" w:hAnsi="Wingdings" w:hint="default"/>
      </w:rPr>
    </w:lvl>
  </w:abstractNum>
  <w:abstractNum w:abstractNumId="20" w15:restartNumberingAfterBreak="0">
    <w:nsid w:val="5322A215"/>
    <w:multiLevelType w:val="hybridMultilevel"/>
    <w:tmpl w:val="78468F8E"/>
    <w:lvl w:ilvl="0" w:tplc="A6F8F346">
      <w:start w:val="1"/>
      <w:numFmt w:val="bullet"/>
      <w:lvlText w:val=""/>
      <w:lvlJc w:val="left"/>
      <w:pPr>
        <w:ind w:left="720" w:hanging="360"/>
      </w:pPr>
      <w:rPr>
        <w:rFonts w:ascii="Symbol" w:hAnsi="Symbol" w:hint="default"/>
      </w:rPr>
    </w:lvl>
    <w:lvl w:ilvl="1" w:tplc="58006860">
      <w:start w:val="1"/>
      <w:numFmt w:val="bullet"/>
      <w:lvlText w:val="o"/>
      <w:lvlJc w:val="left"/>
      <w:pPr>
        <w:ind w:left="1440" w:hanging="360"/>
      </w:pPr>
      <w:rPr>
        <w:rFonts w:ascii="Courier New" w:hAnsi="Courier New" w:hint="default"/>
      </w:rPr>
    </w:lvl>
    <w:lvl w:ilvl="2" w:tplc="907662A8">
      <w:start w:val="1"/>
      <w:numFmt w:val="bullet"/>
      <w:lvlText w:val=""/>
      <w:lvlJc w:val="left"/>
      <w:pPr>
        <w:ind w:left="2160" w:hanging="360"/>
      </w:pPr>
      <w:rPr>
        <w:rFonts w:ascii="Wingdings" w:hAnsi="Wingdings" w:hint="default"/>
      </w:rPr>
    </w:lvl>
    <w:lvl w:ilvl="3" w:tplc="3F26F1CE">
      <w:start w:val="1"/>
      <w:numFmt w:val="bullet"/>
      <w:lvlText w:val=""/>
      <w:lvlJc w:val="left"/>
      <w:pPr>
        <w:ind w:left="2880" w:hanging="360"/>
      </w:pPr>
      <w:rPr>
        <w:rFonts w:ascii="Symbol" w:hAnsi="Symbol" w:hint="default"/>
      </w:rPr>
    </w:lvl>
    <w:lvl w:ilvl="4" w:tplc="2488E0C6">
      <w:start w:val="1"/>
      <w:numFmt w:val="bullet"/>
      <w:lvlText w:val="o"/>
      <w:lvlJc w:val="left"/>
      <w:pPr>
        <w:ind w:left="3600" w:hanging="360"/>
      </w:pPr>
      <w:rPr>
        <w:rFonts w:ascii="Courier New" w:hAnsi="Courier New" w:hint="default"/>
      </w:rPr>
    </w:lvl>
    <w:lvl w:ilvl="5" w:tplc="92B84312">
      <w:start w:val="1"/>
      <w:numFmt w:val="bullet"/>
      <w:lvlText w:val=""/>
      <w:lvlJc w:val="left"/>
      <w:pPr>
        <w:ind w:left="4320" w:hanging="360"/>
      </w:pPr>
      <w:rPr>
        <w:rFonts w:ascii="Wingdings" w:hAnsi="Wingdings" w:hint="default"/>
      </w:rPr>
    </w:lvl>
    <w:lvl w:ilvl="6" w:tplc="96C6CCCE">
      <w:start w:val="1"/>
      <w:numFmt w:val="bullet"/>
      <w:lvlText w:val=""/>
      <w:lvlJc w:val="left"/>
      <w:pPr>
        <w:ind w:left="5040" w:hanging="360"/>
      </w:pPr>
      <w:rPr>
        <w:rFonts w:ascii="Symbol" w:hAnsi="Symbol" w:hint="default"/>
      </w:rPr>
    </w:lvl>
    <w:lvl w:ilvl="7" w:tplc="7ED06732">
      <w:start w:val="1"/>
      <w:numFmt w:val="bullet"/>
      <w:lvlText w:val="o"/>
      <w:lvlJc w:val="left"/>
      <w:pPr>
        <w:ind w:left="5760" w:hanging="360"/>
      </w:pPr>
      <w:rPr>
        <w:rFonts w:ascii="Courier New" w:hAnsi="Courier New" w:hint="default"/>
      </w:rPr>
    </w:lvl>
    <w:lvl w:ilvl="8" w:tplc="72AEE86E">
      <w:start w:val="1"/>
      <w:numFmt w:val="bullet"/>
      <w:lvlText w:val=""/>
      <w:lvlJc w:val="left"/>
      <w:pPr>
        <w:ind w:left="6480" w:hanging="360"/>
      </w:pPr>
      <w:rPr>
        <w:rFonts w:ascii="Wingdings" w:hAnsi="Wingdings" w:hint="default"/>
      </w:rPr>
    </w:lvl>
  </w:abstractNum>
  <w:abstractNum w:abstractNumId="21" w15:restartNumberingAfterBreak="0">
    <w:nsid w:val="576566A4"/>
    <w:multiLevelType w:val="hybridMultilevel"/>
    <w:tmpl w:val="AC2C9F74"/>
    <w:lvl w:ilvl="0" w:tplc="B308D4AA">
      <w:start w:val="1"/>
      <w:numFmt w:val="bullet"/>
      <w:lvlText w:val=""/>
      <w:lvlJc w:val="left"/>
      <w:pPr>
        <w:ind w:left="720" w:hanging="360"/>
      </w:pPr>
      <w:rPr>
        <w:rFonts w:ascii="Symbol" w:hAnsi="Symbol" w:hint="default"/>
      </w:rPr>
    </w:lvl>
    <w:lvl w:ilvl="1" w:tplc="076AC11C">
      <w:start w:val="1"/>
      <w:numFmt w:val="bullet"/>
      <w:lvlText w:val="o"/>
      <w:lvlJc w:val="left"/>
      <w:pPr>
        <w:ind w:left="1440" w:hanging="360"/>
      </w:pPr>
      <w:rPr>
        <w:rFonts w:ascii="Courier New" w:hAnsi="Courier New" w:hint="default"/>
      </w:rPr>
    </w:lvl>
    <w:lvl w:ilvl="2" w:tplc="CC8E21EE">
      <w:start w:val="1"/>
      <w:numFmt w:val="bullet"/>
      <w:lvlText w:val=""/>
      <w:lvlJc w:val="left"/>
      <w:pPr>
        <w:ind w:left="2160" w:hanging="360"/>
      </w:pPr>
      <w:rPr>
        <w:rFonts w:ascii="Wingdings" w:hAnsi="Wingdings" w:hint="default"/>
      </w:rPr>
    </w:lvl>
    <w:lvl w:ilvl="3" w:tplc="1C38E8A8">
      <w:start w:val="1"/>
      <w:numFmt w:val="bullet"/>
      <w:lvlText w:val=""/>
      <w:lvlJc w:val="left"/>
      <w:pPr>
        <w:ind w:left="2880" w:hanging="360"/>
      </w:pPr>
      <w:rPr>
        <w:rFonts w:ascii="Symbol" w:hAnsi="Symbol" w:hint="default"/>
      </w:rPr>
    </w:lvl>
    <w:lvl w:ilvl="4" w:tplc="13866BC6">
      <w:start w:val="1"/>
      <w:numFmt w:val="bullet"/>
      <w:lvlText w:val="o"/>
      <w:lvlJc w:val="left"/>
      <w:pPr>
        <w:ind w:left="3600" w:hanging="360"/>
      </w:pPr>
      <w:rPr>
        <w:rFonts w:ascii="Courier New" w:hAnsi="Courier New" w:hint="default"/>
      </w:rPr>
    </w:lvl>
    <w:lvl w:ilvl="5" w:tplc="25767F6C">
      <w:start w:val="1"/>
      <w:numFmt w:val="bullet"/>
      <w:lvlText w:val=""/>
      <w:lvlJc w:val="left"/>
      <w:pPr>
        <w:ind w:left="4320" w:hanging="360"/>
      </w:pPr>
      <w:rPr>
        <w:rFonts w:ascii="Wingdings" w:hAnsi="Wingdings" w:hint="default"/>
      </w:rPr>
    </w:lvl>
    <w:lvl w:ilvl="6" w:tplc="CC44CBF4">
      <w:start w:val="1"/>
      <w:numFmt w:val="bullet"/>
      <w:lvlText w:val=""/>
      <w:lvlJc w:val="left"/>
      <w:pPr>
        <w:ind w:left="5040" w:hanging="360"/>
      </w:pPr>
      <w:rPr>
        <w:rFonts w:ascii="Symbol" w:hAnsi="Symbol" w:hint="default"/>
      </w:rPr>
    </w:lvl>
    <w:lvl w:ilvl="7" w:tplc="D74AB752">
      <w:start w:val="1"/>
      <w:numFmt w:val="bullet"/>
      <w:lvlText w:val="o"/>
      <w:lvlJc w:val="left"/>
      <w:pPr>
        <w:ind w:left="5760" w:hanging="360"/>
      </w:pPr>
      <w:rPr>
        <w:rFonts w:ascii="Courier New" w:hAnsi="Courier New" w:hint="default"/>
      </w:rPr>
    </w:lvl>
    <w:lvl w:ilvl="8" w:tplc="5BDC5F7E">
      <w:start w:val="1"/>
      <w:numFmt w:val="bullet"/>
      <w:lvlText w:val=""/>
      <w:lvlJc w:val="left"/>
      <w:pPr>
        <w:ind w:left="6480" w:hanging="360"/>
      </w:pPr>
      <w:rPr>
        <w:rFonts w:ascii="Wingdings" w:hAnsi="Wingdings" w:hint="default"/>
      </w:rPr>
    </w:lvl>
  </w:abstractNum>
  <w:abstractNum w:abstractNumId="22" w15:restartNumberingAfterBreak="0">
    <w:nsid w:val="583FEE95"/>
    <w:multiLevelType w:val="hybridMultilevel"/>
    <w:tmpl w:val="F75C1CCC"/>
    <w:lvl w:ilvl="0" w:tplc="2E805E3A">
      <w:start w:val="1"/>
      <w:numFmt w:val="bullet"/>
      <w:lvlText w:val=""/>
      <w:lvlJc w:val="left"/>
      <w:pPr>
        <w:ind w:left="720" w:hanging="360"/>
      </w:pPr>
      <w:rPr>
        <w:rFonts w:ascii="Symbol" w:hAnsi="Symbol" w:hint="default"/>
      </w:rPr>
    </w:lvl>
    <w:lvl w:ilvl="1" w:tplc="2EF82A4E">
      <w:start w:val="1"/>
      <w:numFmt w:val="bullet"/>
      <w:lvlText w:val="o"/>
      <w:lvlJc w:val="left"/>
      <w:pPr>
        <w:ind w:left="1440" w:hanging="360"/>
      </w:pPr>
      <w:rPr>
        <w:rFonts w:ascii="Courier New" w:hAnsi="Courier New" w:hint="default"/>
      </w:rPr>
    </w:lvl>
    <w:lvl w:ilvl="2" w:tplc="3BFA5C14">
      <w:start w:val="1"/>
      <w:numFmt w:val="bullet"/>
      <w:lvlText w:val=""/>
      <w:lvlJc w:val="left"/>
      <w:pPr>
        <w:ind w:left="2160" w:hanging="360"/>
      </w:pPr>
      <w:rPr>
        <w:rFonts w:ascii="Wingdings" w:hAnsi="Wingdings" w:hint="default"/>
      </w:rPr>
    </w:lvl>
    <w:lvl w:ilvl="3" w:tplc="EAA675AC">
      <w:start w:val="1"/>
      <w:numFmt w:val="bullet"/>
      <w:lvlText w:val=""/>
      <w:lvlJc w:val="left"/>
      <w:pPr>
        <w:ind w:left="2880" w:hanging="360"/>
      </w:pPr>
      <w:rPr>
        <w:rFonts w:ascii="Symbol" w:hAnsi="Symbol" w:hint="default"/>
      </w:rPr>
    </w:lvl>
    <w:lvl w:ilvl="4" w:tplc="C4D4783C">
      <w:start w:val="1"/>
      <w:numFmt w:val="bullet"/>
      <w:lvlText w:val="o"/>
      <w:lvlJc w:val="left"/>
      <w:pPr>
        <w:ind w:left="3600" w:hanging="360"/>
      </w:pPr>
      <w:rPr>
        <w:rFonts w:ascii="Courier New" w:hAnsi="Courier New" w:hint="default"/>
      </w:rPr>
    </w:lvl>
    <w:lvl w:ilvl="5" w:tplc="FB34A978">
      <w:start w:val="1"/>
      <w:numFmt w:val="bullet"/>
      <w:lvlText w:val=""/>
      <w:lvlJc w:val="left"/>
      <w:pPr>
        <w:ind w:left="4320" w:hanging="360"/>
      </w:pPr>
      <w:rPr>
        <w:rFonts w:ascii="Wingdings" w:hAnsi="Wingdings" w:hint="default"/>
      </w:rPr>
    </w:lvl>
    <w:lvl w:ilvl="6" w:tplc="CE949830">
      <w:start w:val="1"/>
      <w:numFmt w:val="bullet"/>
      <w:lvlText w:val=""/>
      <w:lvlJc w:val="left"/>
      <w:pPr>
        <w:ind w:left="5040" w:hanging="360"/>
      </w:pPr>
      <w:rPr>
        <w:rFonts w:ascii="Symbol" w:hAnsi="Symbol" w:hint="default"/>
      </w:rPr>
    </w:lvl>
    <w:lvl w:ilvl="7" w:tplc="E826891E">
      <w:start w:val="1"/>
      <w:numFmt w:val="bullet"/>
      <w:lvlText w:val="o"/>
      <w:lvlJc w:val="left"/>
      <w:pPr>
        <w:ind w:left="5760" w:hanging="360"/>
      </w:pPr>
      <w:rPr>
        <w:rFonts w:ascii="Courier New" w:hAnsi="Courier New" w:hint="default"/>
      </w:rPr>
    </w:lvl>
    <w:lvl w:ilvl="8" w:tplc="E9A6483A">
      <w:start w:val="1"/>
      <w:numFmt w:val="bullet"/>
      <w:lvlText w:val=""/>
      <w:lvlJc w:val="left"/>
      <w:pPr>
        <w:ind w:left="6480" w:hanging="360"/>
      </w:pPr>
      <w:rPr>
        <w:rFonts w:ascii="Wingdings" w:hAnsi="Wingdings" w:hint="default"/>
      </w:rPr>
    </w:lvl>
  </w:abstractNum>
  <w:abstractNum w:abstractNumId="23" w15:restartNumberingAfterBreak="0">
    <w:nsid w:val="5A9F2D16"/>
    <w:multiLevelType w:val="hybridMultilevel"/>
    <w:tmpl w:val="FD1E0CE6"/>
    <w:lvl w:ilvl="0" w:tplc="224E6168">
      <w:start w:val="1"/>
      <w:numFmt w:val="bullet"/>
      <w:lvlText w:val=""/>
      <w:lvlJc w:val="left"/>
      <w:pPr>
        <w:ind w:left="720" w:hanging="360"/>
      </w:pPr>
      <w:rPr>
        <w:rFonts w:ascii="Symbol" w:hAnsi="Symbol" w:hint="default"/>
      </w:rPr>
    </w:lvl>
    <w:lvl w:ilvl="1" w:tplc="70E6B988">
      <w:start w:val="1"/>
      <w:numFmt w:val="bullet"/>
      <w:lvlText w:val="o"/>
      <w:lvlJc w:val="left"/>
      <w:pPr>
        <w:ind w:left="1440" w:hanging="360"/>
      </w:pPr>
      <w:rPr>
        <w:rFonts w:ascii="Courier New" w:hAnsi="Courier New" w:hint="default"/>
      </w:rPr>
    </w:lvl>
    <w:lvl w:ilvl="2" w:tplc="377ABCAA">
      <w:start w:val="1"/>
      <w:numFmt w:val="bullet"/>
      <w:lvlText w:val=""/>
      <w:lvlJc w:val="left"/>
      <w:pPr>
        <w:ind w:left="2160" w:hanging="360"/>
      </w:pPr>
      <w:rPr>
        <w:rFonts w:ascii="Wingdings" w:hAnsi="Wingdings" w:hint="default"/>
      </w:rPr>
    </w:lvl>
    <w:lvl w:ilvl="3" w:tplc="5D76F30C">
      <w:start w:val="1"/>
      <w:numFmt w:val="bullet"/>
      <w:lvlText w:val=""/>
      <w:lvlJc w:val="left"/>
      <w:pPr>
        <w:ind w:left="2880" w:hanging="360"/>
      </w:pPr>
      <w:rPr>
        <w:rFonts w:ascii="Symbol" w:hAnsi="Symbol" w:hint="default"/>
      </w:rPr>
    </w:lvl>
    <w:lvl w:ilvl="4" w:tplc="B8A626DE">
      <w:start w:val="1"/>
      <w:numFmt w:val="bullet"/>
      <w:lvlText w:val="o"/>
      <w:lvlJc w:val="left"/>
      <w:pPr>
        <w:ind w:left="3600" w:hanging="360"/>
      </w:pPr>
      <w:rPr>
        <w:rFonts w:ascii="Courier New" w:hAnsi="Courier New" w:hint="default"/>
      </w:rPr>
    </w:lvl>
    <w:lvl w:ilvl="5" w:tplc="93C0954A">
      <w:start w:val="1"/>
      <w:numFmt w:val="bullet"/>
      <w:lvlText w:val=""/>
      <w:lvlJc w:val="left"/>
      <w:pPr>
        <w:ind w:left="4320" w:hanging="360"/>
      </w:pPr>
      <w:rPr>
        <w:rFonts w:ascii="Wingdings" w:hAnsi="Wingdings" w:hint="default"/>
      </w:rPr>
    </w:lvl>
    <w:lvl w:ilvl="6" w:tplc="BE648750">
      <w:start w:val="1"/>
      <w:numFmt w:val="bullet"/>
      <w:lvlText w:val=""/>
      <w:lvlJc w:val="left"/>
      <w:pPr>
        <w:ind w:left="5040" w:hanging="360"/>
      </w:pPr>
      <w:rPr>
        <w:rFonts w:ascii="Symbol" w:hAnsi="Symbol" w:hint="default"/>
      </w:rPr>
    </w:lvl>
    <w:lvl w:ilvl="7" w:tplc="7932EF16">
      <w:start w:val="1"/>
      <w:numFmt w:val="bullet"/>
      <w:lvlText w:val="o"/>
      <w:lvlJc w:val="left"/>
      <w:pPr>
        <w:ind w:left="5760" w:hanging="360"/>
      </w:pPr>
      <w:rPr>
        <w:rFonts w:ascii="Courier New" w:hAnsi="Courier New" w:hint="default"/>
      </w:rPr>
    </w:lvl>
    <w:lvl w:ilvl="8" w:tplc="A560F084">
      <w:start w:val="1"/>
      <w:numFmt w:val="bullet"/>
      <w:lvlText w:val=""/>
      <w:lvlJc w:val="left"/>
      <w:pPr>
        <w:ind w:left="6480" w:hanging="360"/>
      </w:pPr>
      <w:rPr>
        <w:rFonts w:ascii="Wingdings" w:hAnsi="Wingdings" w:hint="default"/>
      </w:rPr>
    </w:lvl>
  </w:abstractNum>
  <w:abstractNum w:abstractNumId="24" w15:restartNumberingAfterBreak="0">
    <w:nsid w:val="5CEE1A6F"/>
    <w:multiLevelType w:val="hybridMultilevel"/>
    <w:tmpl w:val="AFD2AEA8"/>
    <w:lvl w:ilvl="0" w:tplc="0846BF5E">
      <w:start w:val="1"/>
      <w:numFmt w:val="bullet"/>
      <w:lvlText w:val=""/>
      <w:lvlJc w:val="left"/>
      <w:pPr>
        <w:ind w:left="720" w:hanging="360"/>
      </w:pPr>
      <w:rPr>
        <w:rFonts w:ascii="Symbol" w:hAnsi="Symbol" w:hint="default"/>
      </w:rPr>
    </w:lvl>
    <w:lvl w:ilvl="1" w:tplc="FF96C9BC">
      <w:start w:val="1"/>
      <w:numFmt w:val="bullet"/>
      <w:lvlText w:val="o"/>
      <w:lvlJc w:val="left"/>
      <w:pPr>
        <w:ind w:left="1440" w:hanging="360"/>
      </w:pPr>
      <w:rPr>
        <w:rFonts w:ascii="Courier New" w:hAnsi="Courier New" w:hint="default"/>
      </w:rPr>
    </w:lvl>
    <w:lvl w:ilvl="2" w:tplc="DDF21518">
      <w:start w:val="1"/>
      <w:numFmt w:val="bullet"/>
      <w:lvlText w:val=""/>
      <w:lvlJc w:val="left"/>
      <w:pPr>
        <w:ind w:left="2160" w:hanging="360"/>
      </w:pPr>
      <w:rPr>
        <w:rFonts w:ascii="Wingdings" w:hAnsi="Wingdings" w:hint="default"/>
      </w:rPr>
    </w:lvl>
    <w:lvl w:ilvl="3" w:tplc="8408BB16">
      <w:start w:val="1"/>
      <w:numFmt w:val="bullet"/>
      <w:lvlText w:val=""/>
      <w:lvlJc w:val="left"/>
      <w:pPr>
        <w:ind w:left="2880" w:hanging="360"/>
      </w:pPr>
      <w:rPr>
        <w:rFonts w:ascii="Symbol" w:hAnsi="Symbol" w:hint="default"/>
      </w:rPr>
    </w:lvl>
    <w:lvl w:ilvl="4" w:tplc="B20AA044">
      <w:start w:val="1"/>
      <w:numFmt w:val="bullet"/>
      <w:lvlText w:val="o"/>
      <w:lvlJc w:val="left"/>
      <w:pPr>
        <w:ind w:left="3600" w:hanging="360"/>
      </w:pPr>
      <w:rPr>
        <w:rFonts w:ascii="Courier New" w:hAnsi="Courier New" w:hint="default"/>
      </w:rPr>
    </w:lvl>
    <w:lvl w:ilvl="5" w:tplc="E3C82640">
      <w:start w:val="1"/>
      <w:numFmt w:val="bullet"/>
      <w:lvlText w:val=""/>
      <w:lvlJc w:val="left"/>
      <w:pPr>
        <w:ind w:left="4320" w:hanging="360"/>
      </w:pPr>
      <w:rPr>
        <w:rFonts w:ascii="Wingdings" w:hAnsi="Wingdings" w:hint="default"/>
      </w:rPr>
    </w:lvl>
    <w:lvl w:ilvl="6" w:tplc="CD5E4530">
      <w:start w:val="1"/>
      <w:numFmt w:val="bullet"/>
      <w:lvlText w:val=""/>
      <w:lvlJc w:val="left"/>
      <w:pPr>
        <w:ind w:left="5040" w:hanging="360"/>
      </w:pPr>
      <w:rPr>
        <w:rFonts w:ascii="Symbol" w:hAnsi="Symbol" w:hint="default"/>
      </w:rPr>
    </w:lvl>
    <w:lvl w:ilvl="7" w:tplc="AB624D2E">
      <w:start w:val="1"/>
      <w:numFmt w:val="bullet"/>
      <w:lvlText w:val="o"/>
      <w:lvlJc w:val="left"/>
      <w:pPr>
        <w:ind w:left="5760" w:hanging="360"/>
      </w:pPr>
      <w:rPr>
        <w:rFonts w:ascii="Courier New" w:hAnsi="Courier New" w:hint="default"/>
      </w:rPr>
    </w:lvl>
    <w:lvl w:ilvl="8" w:tplc="49E4096E">
      <w:start w:val="1"/>
      <w:numFmt w:val="bullet"/>
      <w:lvlText w:val=""/>
      <w:lvlJc w:val="left"/>
      <w:pPr>
        <w:ind w:left="6480" w:hanging="360"/>
      </w:pPr>
      <w:rPr>
        <w:rFonts w:ascii="Wingdings" w:hAnsi="Wingdings" w:hint="default"/>
      </w:rPr>
    </w:lvl>
  </w:abstractNum>
  <w:abstractNum w:abstractNumId="25" w15:restartNumberingAfterBreak="0">
    <w:nsid w:val="68FD9BCE"/>
    <w:multiLevelType w:val="hybridMultilevel"/>
    <w:tmpl w:val="8BCC7ADE"/>
    <w:lvl w:ilvl="0" w:tplc="0AF4A6B0">
      <w:start w:val="1"/>
      <w:numFmt w:val="bullet"/>
      <w:lvlText w:val=""/>
      <w:lvlJc w:val="left"/>
      <w:pPr>
        <w:ind w:left="720" w:hanging="360"/>
      </w:pPr>
      <w:rPr>
        <w:rFonts w:ascii="Wingdings" w:hAnsi="Wingdings" w:hint="default"/>
      </w:rPr>
    </w:lvl>
    <w:lvl w:ilvl="1" w:tplc="24D677B6">
      <w:start w:val="1"/>
      <w:numFmt w:val="bullet"/>
      <w:lvlText w:val=""/>
      <w:lvlJc w:val="left"/>
      <w:pPr>
        <w:ind w:left="1440" w:hanging="360"/>
      </w:pPr>
      <w:rPr>
        <w:rFonts w:ascii="Wingdings" w:hAnsi="Wingdings" w:hint="default"/>
      </w:rPr>
    </w:lvl>
    <w:lvl w:ilvl="2" w:tplc="1D4EC136">
      <w:start w:val="1"/>
      <w:numFmt w:val="bullet"/>
      <w:lvlText w:val=""/>
      <w:lvlJc w:val="left"/>
      <w:pPr>
        <w:ind w:left="2160" w:hanging="360"/>
      </w:pPr>
      <w:rPr>
        <w:rFonts w:ascii="Wingdings" w:hAnsi="Wingdings" w:hint="default"/>
      </w:rPr>
    </w:lvl>
    <w:lvl w:ilvl="3" w:tplc="EC8C78E8">
      <w:start w:val="1"/>
      <w:numFmt w:val="bullet"/>
      <w:lvlText w:val=""/>
      <w:lvlJc w:val="left"/>
      <w:pPr>
        <w:ind w:left="2880" w:hanging="360"/>
      </w:pPr>
      <w:rPr>
        <w:rFonts w:ascii="Wingdings" w:hAnsi="Wingdings" w:hint="default"/>
      </w:rPr>
    </w:lvl>
    <w:lvl w:ilvl="4" w:tplc="E8A49B40">
      <w:start w:val="1"/>
      <w:numFmt w:val="bullet"/>
      <w:lvlText w:val=""/>
      <w:lvlJc w:val="left"/>
      <w:pPr>
        <w:ind w:left="3600" w:hanging="360"/>
      </w:pPr>
      <w:rPr>
        <w:rFonts w:ascii="Wingdings" w:hAnsi="Wingdings" w:hint="default"/>
      </w:rPr>
    </w:lvl>
    <w:lvl w:ilvl="5" w:tplc="5A04BEDA">
      <w:start w:val="1"/>
      <w:numFmt w:val="bullet"/>
      <w:lvlText w:val=""/>
      <w:lvlJc w:val="left"/>
      <w:pPr>
        <w:ind w:left="4320" w:hanging="360"/>
      </w:pPr>
      <w:rPr>
        <w:rFonts w:ascii="Wingdings" w:hAnsi="Wingdings" w:hint="default"/>
      </w:rPr>
    </w:lvl>
    <w:lvl w:ilvl="6" w:tplc="69EE49D4">
      <w:start w:val="1"/>
      <w:numFmt w:val="bullet"/>
      <w:lvlText w:val=""/>
      <w:lvlJc w:val="left"/>
      <w:pPr>
        <w:ind w:left="5040" w:hanging="360"/>
      </w:pPr>
      <w:rPr>
        <w:rFonts w:ascii="Wingdings" w:hAnsi="Wingdings" w:hint="default"/>
      </w:rPr>
    </w:lvl>
    <w:lvl w:ilvl="7" w:tplc="DCE6DEF8">
      <w:start w:val="1"/>
      <w:numFmt w:val="bullet"/>
      <w:lvlText w:val=""/>
      <w:lvlJc w:val="left"/>
      <w:pPr>
        <w:ind w:left="5760" w:hanging="360"/>
      </w:pPr>
      <w:rPr>
        <w:rFonts w:ascii="Wingdings" w:hAnsi="Wingdings" w:hint="default"/>
      </w:rPr>
    </w:lvl>
    <w:lvl w:ilvl="8" w:tplc="704EE88C">
      <w:start w:val="1"/>
      <w:numFmt w:val="bullet"/>
      <w:lvlText w:val=""/>
      <w:lvlJc w:val="left"/>
      <w:pPr>
        <w:ind w:left="6480" w:hanging="360"/>
      </w:pPr>
      <w:rPr>
        <w:rFonts w:ascii="Wingdings" w:hAnsi="Wingdings" w:hint="default"/>
      </w:rPr>
    </w:lvl>
  </w:abstractNum>
  <w:abstractNum w:abstractNumId="26" w15:restartNumberingAfterBreak="0">
    <w:nsid w:val="69182212"/>
    <w:multiLevelType w:val="hybridMultilevel"/>
    <w:tmpl w:val="7C14A3D0"/>
    <w:lvl w:ilvl="0" w:tplc="FF5E3EB0">
      <w:start w:val="1"/>
      <w:numFmt w:val="bullet"/>
      <w:lvlText w:val=""/>
      <w:lvlJc w:val="left"/>
      <w:pPr>
        <w:ind w:left="720" w:hanging="360"/>
      </w:pPr>
      <w:rPr>
        <w:rFonts w:ascii="Symbol" w:hAnsi="Symbol" w:hint="default"/>
      </w:rPr>
    </w:lvl>
    <w:lvl w:ilvl="1" w:tplc="43A8E470">
      <w:start w:val="1"/>
      <w:numFmt w:val="bullet"/>
      <w:lvlText w:val="o"/>
      <w:lvlJc w:val="left"/>
      <w:pPr>
        <w:ind w:left="1440" w:hanging="360"/>
      </w:pPr>
      <w:rPr>
        <w:rFonts w:ascii="Courier New" w:hAnsi="Courier New" w:hint="default"/>
      </w:rPr>
    </w:lvl>
    <w:lvl w:ilvl="2" w:tplc="3D5681BC">
      <w:start w:val="1"/>
      <w:numFmt w:val="bullet"/>
      <w:lvlText w:val=""/>
      <w:lvlJc w:val="left"/>
      <w:pPr>
        <w:ind w:left="2160" w:hanging="360"/>
      </w:pPr>
      <w:rPr>
        <w:rFonts w:ascii="Wingdings" w:hAnsi="Wingdings" w:hint="default"/>
      </w:rPr>
    </w:lvl>
    <w:lvl w:ilvl="3" w:tplc="90F0F462">
      <w:start w:val="1"/>
      <w:numFmt w:val="bullet"/>
      <w:lvlText w:val=""/>
      <w:lvlJc w:val="left"/>
      <w:pPr>
        <w:ind w:left="2880" w:hanging="360"/>
      </w:pPr>
      <w:rPr>
        <w:rFonts w:ascii="Symbol" w:hAnsi="Symbol" w:hint="default"/>
      </w:rPr>
    </w:lvl>
    <w:lvl w:ilvl="4" w:tplc="174AD668">
      <w:start w:val="1"/>
      <w:numFmt w:val="bullet"/>
      <w:lvlText w:val="o"/>
      <w:lvlJc w:val="left"/>
      <w:pPr>
        <w:ind w:left="3600" w:hanging="360"/>
      </w:pPr>
      <w:rPr>
        <w:rFonts w:ascii="Courier New" w:hAnsi="Courier New" w:hint="default"/>
      </w:rPr>
    </w:lvl>
    <w:lvl w:ilvl="5" w:tplc="E8442B80">
      <w:start w:val="1"/>
      <w:numFmt w:val="bullet"/>
      <w:lvlText w:val=""/>
      <w:lvlJc w:val="left"/>
      <w:pPr>
        <w:ind w:left="4320" w:hanging="360"/>
      </w:pPr>
      <w:rPr>
        <w:rFonts w:ascii="Wingdings" w:hAnsi="Wingdings" w:hint="default"/>
      </w:rPr>
    </w:lvl>
    <w:lvl w:ilvl="6" w:tplc="3806A034">
      <w:start w:val="1"/>
      <w:numFmt w:val="bullet"/>
      <w:lvlText w:val=""/>
      <w:lvlJc w:val="left"/>
      <w:pPr>
        <w:ind w:left="5040" w:hanging="360"/>
      </w:pPr>
      <w:rPr>
        <w:rFonts w:ascii="Symbol" w:hAnsi="Symbol" w:hint="default"/>
      </w:rPr>
    </w:lvl>
    <w:lvl w:ilvl="7" w:tplc="8FEE4288">
      <w:start w:val="1"/>
      <w:numFmt w:val="bullet"/>
      <w:lvlText w:val="o"/>
      <w:lvlJc w:val="left"/>
      <w:pPr>
        <w:ind w:left="5760" w:hanging="360"/>
      </w:pPr>
      <w:rPr>
        <w:rFonts w:ascii="Courier New" w:hAnsi="Courier New" w:hint="default"/>
      </w:rPr>
    </w:lvl>
    <w:lvl w:ilvl="8" w:tplc="DCEAA67C">
      <w:start w:val="1"/>
      <w:numFmt w:val="bullet"/>
      <w:lvlText w:val=""/>
      <w:lvlJc w:val="left"/>
      <w:pPr>
        <w:ind w:left="6480" w:hanging="360"/>
      </w:pPr>
      <w:rPr>
        <w:rFonts w:ascii="Wingdings" w:hAnsi="Wingdings" w:hint="default"/>
      </w:rPr>
    </w:lvl>
  </w:abstractNum>
  <w:abstractNum w:abstractNumId="27" w15:restartNumberingAfterBreak="0">
    <w:nsid w:val="6A434C35"/>
    <w:multiLevelType w:val="hybridMultilevel"/>
    <w:tmpl w:val="2B281386"/>
    <w:lvl w:ilvl="0" w:tplc="5FFE0392">
      <w:start w:val="1"/>
      <w:numFmt w:val="bullet"/>
      <w:lvlText w:val=""/>
      <w:lvlJc w:val="left"/>
      <w:pPr>
        <w:ind w:left="720" w:hanging="360"/>
      </w:pPr>
      <w:rPr>
        <w:rFonts w:ascii="Symbol" w:hAnsi="Symbol" w:hint="default"/>
      </w:rPr>
    </w:lvl>
    <w:lvl w:ilvl="1" w:tplc="57ACD9E6">
      <w:start w:val="1"/>
      <w:numFmt w:val="bullet"/>
      <w:lvlText w:val="o"/>
      <w:lvlJc w:val="left"/>
      <w:pPr>
        <w:ind w:left="1440" w:hanging="360"/>
      </w:pPr>
      <w:rPr>
        <w:rFonts w:ascii="Courier New" w:hAnsi="Courier New" w:hint="default"/>
      </w:rPr>
    </w:lvl>
    <w:lvl w:ilvl="2" w:tplc="CDD4F1CC">
      <w:start w:val="1"/>
      <w:numFmt w:val="bullet"/>
      <w:lvlText w:val=""/>
      <w:lvlJc w:val="left"/>
      <w:pPr>
        <w:ind w:left="2160" w:hanging="360"/>
      </w:pPr>
      <w:rPr>
        <w:rFonts w:ascii="Wingdings" w:hAnsi="Wingdings" w:hint="default"/>
      </w:rPr>
    </w:lvl>
    <w:lvl w:ilvl="3" w:tplc="E5B6FBE4">
      <w:start w:val="1"/>
      <w:numFmt w:val="bullet"/>
      <w:lvlText w:val=""/>
      <w:lvlJc w:val="left"/>
      <w:pPr>
        <w:ind w:left="2880" w:hanging="360"/>
      </w:pPr>
      <w:rPr>
        <w:rFonts w:ascii="Symbol" w:hAnsi="Symbol" w:hint="default"/>
      </w:rPr>
    </w:lvl>
    <w:lvl w:ilvl="4" w:tplc="ECA632A6">
      <w:start w:val="1"/>
      <w:numFmt w:val="bullet"/>
      <w:lvlText w:val="o"/>
      <w:lvlJc w:val="left"/>
      <w:pPr>
        <w:ind w:left="3600" w:hanging="360"/>
      </w:pPr>
      <w:rPr>
        <w:rFonts w:ascii="Courier New" w:hAnsi="Courier New" w:hint="default"/>
      </w:rPr>
    </w:lvl>
    <w:lvl w:ilvl="5" w:tplc="5A283328">
      <w:start w:val="1"/>
      <w:numFmt w:val="bullet"/>
      <w:lvlText w:val=""/>
      <w:lvlJc w:val="left"/>
      <w:pPr>
        <w:ind w:left="4320" w:hanging="360"/>
      </w:pPr>
      <w:rPr>
        <w:rFonts w:ascii="Wingdings" w:hAnsi="Wingdings" w:hint="default"/>
      </w:rPr>
    </w:lvl>
    <w:lvl w:ilvl="6" w:tplc="092E7C24">
      <w:start w:val="1"/>
      <w:numFmt w:val="bullet"/>
      <w:lvlText w:val=""/>
      <w:lvlJc w:val="left"/>
      <w:pPr>
        <w:ind w:left="5040" w:hanging="360"/>
      </w:pPr>
      <w:rPr>
        <w:rFonts w:ascii="Symbol" w:hAnsi="Symbol" w:hint="default"/>
      </w:rPr>
    </w:lvl>
    <w:lvl w:ilvl="7" w:tplc="CD3AE080">
      <w:start w:val="1"/>
      <w:numFmt w:val="bullet"/>
      <w:lvlText w:val="o"/>
      <w:lvlJc w:val="left"/>
      <w:pPr>
        <w:ind w:left="5760" w:hanging="360"/>
      </w:pPr>
      <w:rPr>
        <w:rFonts w:ascii="Courier New" w:hAnsi="Courier New" w:hint="default"/>
      </w:rPr>
    </w:lvl>
    <w:lvl w:ilvl="8" w:tplc="418E5286">
      <w:start w:val="1"/>
      <w:numFmt w:val="bullet"/>
      <w:lvlText w:val=""/>
      <w:lvlJc w:val="left"/>
      <w:pPr>
        <w:ind w:left="6480" w:hanging="360"/>
      </w:pPr>
      <w:rPr>
        <w:rFonts w:ascii="Wingdings" w:hAnsi="Wingdings" w:hint="default"/>
      </w:rPr>
    </w:lvl>
  </w:abstractNum>
  <w:abstractNum w:abstractNumId="28" w15:restartNumberingAfterBreak="0">
    <w:nsid w:val="6AA9782C"/>
    <w:multiLevelType w:val="hybridMultilevel"/>
    <w:tmpl w:val="A4C84024"/>
    <w:lvl w:ilvl="0" w:tplc="386871E2">
      <w:start w:val="1"/>
      <w:numFmt w:val="bullet"/>
      <w:lvlText w:val=""/>
      <w:lvlJc w:val="left"/>
      <w:pPr>
        <w:ind w:left="720" w:hanging="360"/>
      </w:pPr>
      <w:rPr>
        <w:rFonts w:ascii="Symbol" w:hAnsi="Symbol" w:hint="default"/>
      </w:rPr>
    </w:lvl>
    <w:lvl w:ilvl="1" w:tplc="7BCE0FB0">
      <w:start w:val="1"/>
      <w:numFmt w:val="bullet"/>
      <w:lvlText w:val="o"/>
      <w:lvlJc w:val="left"/>
      <w:pPr>
        <w:ind w:left="1440" w:hanging="360"/>
      </w:pPr>
      <w:rPr>
        <w:rFonts w:ascii="Courier New" w:hAnsi="Courier New" w:hint="default"/>
      </w:rPr>
    </w:lvl>
    <w:lvl w:ilvl="2" w:tplc="4F504876">
      <w:start w:val="1"/>
      <w:numFmt w:val="bullet"/>
      <w:lvlText w:val=""/>
      <w:lvlJc w:val="left"/>
      <w:pPr>
        <w:ind w:left="2160" w:hanging="360"/>
      </w:pPr>
      <w:rPr>
        <w:rFonts w:ascii="Wingdings" w:hAnsi="Wingdings" w:hint="default"/>
      </w:rPr>
    </w:lvl>
    <w:lvl w:ilvl="3" w:tplc="68ECC130">
      <w:start w:val="1"/>
      <w:numFmt w:val="bullet"/>
      <w:lvlText w:val=""/>
      <w:lvlJc w:val="left"/>
      <w:pPr>
        <w:ind w:left="2880" w:hanging="360"/>
      </w:pPr>
      <w:rPr>
        <w:rFonts w:ascii="Symbol" w:hAnsi="Symbol" w:hint="default"/>
      </w:rPr>
    </w:lvl>
    <w:lvl w:ilvl="4" w:tplc="E3E42EAA">
      <w:start w:val="1"/>
      <w:numFmt w:val="bullet"/>
      <w:lvlText w:val="o"/>
      <w:lvlJc w:val="left"/>
      <w:pPr>
        <w:ind w:left="3600" w:hanging="360"/>
      </w:pPr>
      <w:rPr>
        <w:rFonts w:ascii="Courier New" w:hAnsi="Courier New" w:hint="default"/>
      </w:rPr>
    </w:lvl>
    <w:lvl w:ilvl="5" w:tplc="8D465DCC">
      <w:start w:val="1"/>
      <w:numFmt w:val="bullet"/>
      <w:lvlText w:val=""/>
      <w:lvlJc w:val="left"/>
      <w:pPr>
        <w:ind w:left="4320" w:hanging="360"/>
      </w:pPr>
      <w:rPr>
        <w:rFonts w:ascii="Wingdings" w:hAnsi="Wingdings" w:hint="default"/>
      </w:rPr>
    </w:lvl>
    <w:lvl w:ilvl="6" w:tplc="C47E8D66">
      <w:start w:val="1"/>
      <w:numFmt w:val="bullet"/>
      <w:lvlText w:val=""/>
      <w:lvlJc w:val="left"/>
      <w:pPr>
        <w:ind w:left="5040" w:hanging="360"/>
      </w:pPr>
      <w:rPr>
        <w:rFonts w:ascii="Symbol" w:hAnsi="Symbol" w:hint="default"/>
      </w:rPr>
    </w:lvl>
    <w:lvl w:ilvl="7" w:tplc="EE48CA72">
      <w:start w:val="1"/>
      <w:numFmt w:val="bullet"/>
      <w:lvlText w:val="o"/>
      <w:lvlJc w:val="left"/>
      <w:pPr>
        <w:ind w:left="5760" w:hanging="360"/>
      </w:pPr>
      <w:rPr>
        <w:rFonts w:ascii="Courier New" w:hAnsi="Courier New" w:hint="default"/>
      </w:rPr>
    </w:lvl>
    <w:lvl w:ilvl="8" w:tplc="35903996">
      <w:start w:val="1"/>
      <w:numFmt w:val="bullet"/>
      <w:lvlText w:val=""/>
      <w:lvlJc w:val="left"/>
      <w:pPr>
        <w:ind w:left="6480" w:hanging="360"/>
      </w:pPr>
      <w:rPr>
        <w:rFonts w:ascii="Wingdings" w:hAnsi="Wingdings" w:hint="default"/>
      </w:rPr>
    </w:lvl>
  </w:abstractNum>
  <w:abstractNum w:abstractNumId="29" w15:restartNumberingAfterBreak="0">
    <w:nsid w:val="715C1CA2"/>
    <w:multiLevelType w:val="hybridMultilevel"/>
    <w:tmpl w:val="5FDE65EA"/>
    <w:lvl w:ilvl="0" w:tplc="2C589B02">
      <w:start w:val="1"/>
      <w:numFmt w:val="bullet"/>
      <w:lvlText w:val=""/>
      <w:lvlJc w:val="left"/>
      <w:pPr>
        <w:ind w:left="720" w:hanging="360"/>
      </w:pPr>
      <w:rPr>
        <w:rFonts w:ascii="Symbol" w:hAnsi="Symbol" w:hint="default"/>
      </w:rPr>
    </w:lvl>
    <w:lvl w:ilvl="1" w:tplc="1AE2B942">
      <w:start w:val="1"/>
      <w:numFmt w:val="bullet"/>
      <w:lvlText w:val="o"/>
      <w:lvlJc w:val="left"/>
      <w:pPr>
        <w:ind w:left="1440" w:hanging="360"/>
      </w:pPr>
      <w:rPr>
        <w:rFonts w:ascii="Courier New" w:hAnsi="Courier New" w:hint="default"/>
      </w:rPr>
    </w:lvl>
    <w:lvl w:ilvl="2" w:tplc="A02C33D6">
      <w:start w:val="1"/>
      <w:numFmt w:val="bullet"/>
      <w:lvlText w:val=""/>
      <w:lvlJc w:val="left"/>
      <w:pPr>
        <w:ind w:left="2160" w:hanging="360"/>
      </w:pPr>
      <w:rPr>
        <w:rFonts w:ascii="Wingdings" w:hAnsi="Wingdings" w:hint="default"/>
      </w:rPr>
    </w:lvl>
    <w:lvl w:ilvl="3" w:tplc="E8B88B44">
      <w:start w:val="1"/>
      <w:numFmt w:val="bullet"/>
      <w:lvlText w:val=""/>
      <w:lvlJc w:val="left"/>
      <w:pPr>
        <w:ind w:left="2880" w:hanging="360"/>
      </w:pPr>
      <w:rPr>
        <w:rFonts w:ascii="Symbol" w:hAnsi="Symbol" w:hint="default"/>
      </w:rPr>
    </w:lvl>
    <w:lvl w:ilvl="4" w:tplc="44E8D9BA">
      <w:start w:val="1"/>
      <w:numFmt w:val="bullet"/>
      <w:lvlText w:val="o"/>
      <w:lvlJc w:val="left"/>
      <w:pPr>
        <w:ind w:left="3600" w:hanging="360"/>
      </w:pPr>
      <w:rPr>
        <w:rFonts w:ascii="Courier New" w:hAnsi="Courier New" w:hint="default"/>
      </w:rPr>
    </w:lvl>
    <w:lvl w:ilvl="5" w:tplc="652A8B5E">
      <w:start w:val="1"/>
      <w:numFmt w:val="bullet"/>
      <w:lvlText w:val=""/>
      <w:lvlJc w:val="left"/>
      <w:pPr>
        <w:ind w:left="4320" w:hanging="360"/>
      </w:pPr>
      <w:rPr>
        <w:rFonts w:ascii="Wingdings" w:hAnsi="Wingdings" w:hint="default"/>
      </w:rPr>
    </w:lvl>
    <w:lvl w:ilvl="6" w:tplc="1674B56C">
      <w:start w:val="1"/>
      <w:numFmt w:val="bullet"/>
      <w:lvlText w:val=""/>
      <w:lvlJc w:val="left"/>
      <w:pPr>
        <w:ind w:left="5040" w:hanging="360"/>
      </w:pPr>
      <w:rPr>
        <w:rFonts w:ascii="Symbol" w:hAnsi="Symbol" w:hint="default"/>
      </w:rPr>
    </w:lvl>
    <w:lvl w:ilvl="7" w:tplc="67F6D9B2">
      <w:start w:val="1"/>
      <w:numFmt w:val="bullet"/>
      <w:lvlText w:val="o"/>
      <w:lvlJc w:val="left"/>
      <w:pPr>
        <w:ind w:left="5760" w:hanging="360"/>
      </w:pPr>
      <w:rPr>
        <w:rFonts w:ascii="Courier New" w:hAnsi="Courier New" w:hint="default"/>
      </w:rPr>
    </w:lvl>
    <w:lvl w:ilvl="8" w:tplc="1D6AAB7E">
      <w:start w:val="1"/>
      <w:numFmt w:val="bullet"/>
      <w:lvlText w:val=""/>
      <w:lvlJc w:val="left"/>
      <w:pPr>
        <w:ind w:left="6480" w:hanging="360"/>
      </w:pPr>
      <w:rPr>
        <w:rFonts w:ascii="Wingdings" w:hAnsi="Wingdings" w:hint="default"/>
      </w:rPr>
    </w:lvl>
  </w:abstractNum>
  <w:abstractNum w:abstractNumId="30" w15:restartNumberingAfterBreak="0">
    <w:nsid w:val="75733761"/>
    <w:multiLevelType w:val="hybridMultilevel"/>
    <w:tmpl w:val="7D1E707C"/>
    <w:lvl w:ilvl="0" w:tplc="DE16A132">
      <w:start w:val="1"/>
      <w:numFmt w:val="bullet"/>
      <w:lvlText w:val=""/>
      <w:lvlJc w:val="left"/>
      <w:pPr>
        <w:ind w:left="720" w:hanging="360"/>
      </w:pPr>
      <w:rPr>
        <w:rFonts w:ascii="Symbol" w:hAnsi="Symbol" w:hint="default"/>
      </w:rPr>
    </w:lvl>
    <w:lvl w:ilvl="1" w:tplc="6B7CDC04">
      <w:start w:val="1"/>
      <w:numFmt w:val="bullet"/>
      <w:lvlText w:val="o"/>
      <w:lvlJc w:val="left"/>
      <w:pPr>
        <w:ind w:left="1440" w:hanging="360"/>
      </w:pPr>
      <w:rPr>
        <w:rFonts w:ascii="Courier New" w:hAnsi="Courier New" w:hint="default"/>
      </w:rPr>
    </w:lvl>
    <w:lvl w:ilvl="2" w:tplc="FE989F80">
      <w:start w:val="1"/>
      <w:numFmt w:val="bullet"/>
      <w:lvlText w:val=""/>
      <w:lvlJc w:val="left"/>
      <w:pPr>
        <w:ind w:left="2160" w:hanging="360"/>
      </w:pPr>
      <w:rPr>
        <w:rFonts w:ascii="Wingdings" w:hAnsi="Wingdings" w:hint="default"/>
      </w:rPr>
    </w:lvl>
    <w:lvl w:ilvl="3" w:tplc="762258C6">
      <w:start w:val="1"/>
      <w:numFmt w:val="bullet"/>
      <w:lvlText w:val=""/>
      <w:lvlJc w:val="left"/>
      <w:pPr>
        <w:ind w:left="2880" w:hanging="360"/>
      </w:pPr>
      <w:rPr>
        <w:rFonts w:ascii="Symbol" w:hAnsi="Symbol" w:hint="default"/>
      </w:rPr>
    </w:lvl>
    <w:lvl w:ilvl="4" w:tplc="33164F24">
      <w:start w:val="1"/>
      <w:numFmt w:val="bullet"/>
      <w:lvlText w:val="o"/>
      <w:lvlJc w:val="left"/>
      <w:pPr>
        <w:ind w:left="3600" w:hanging="360"/>
      </w:pPr>
      <w:rPr>
        <w:rFonts w:ascii="Courier New" w:hAnsi="Courier New" w:hint="default"/>
      </w:rPr>
    </w:lvl>
    <w:lvl w:ilvl="5" w:tplc="6E205740">
      <w:start w:val="1"/>
      <w:numFmt w:val="bullet"/>
      <w:lvlText w:val=""/>
      <w:lvlJc w:val="left"/>
      <w:pPr>
        <w:ind w:left="4320" w:hanging="360"/>
      </w:pPr>
      <w:rPr>
        <w:rFonts w:ascii="Wingdings" w:hAnsi="Wingdings" w:hint="default"/>
      </w:rPr>
    </w:lvl>
    <w:lvl w:ilvl="6" w:tplc="97D8C9AE">
      <w:start w:val="1"/>
      <w:numFmt w:val="bullet"/>
      <w:lvlText w:val=""/>
      <w:lvlJc w:val="left"/>
      <w:pPr>
        <w:ind w:left="5040" w:hanging="360"/>
      </w:pPr>
      <w:rPr>
        <w:rFonts w:ascii="Symbol" w:hAnsi="Symbol" w:hint="default"/>
      </w:rPr>
    </w:lvl>
    <w:lvl w:ilvl="7" w:tplc="D558192C">
      <w:start w:val="1"/>
      <w:numFmt w:val="bullet"/>
      <w:lvlText w:val="o"/>
      <w:lvlJc w:val="left"/>
      <w:pPr>
        <w:ind w:left="5760" w:hanging="360"/>
      </w:pPr>
      <w:rPr>
        <w:rFonts w:ascii="Courier New" w:hAnsi="Courier New" w:hint="default"/>
      </w:rPr>
    </w:lvl>
    <w:lvl w:ilvl="8" w:tplc="291EBACE">
      <w:start w:val="1"/>
      <w:numFmt w:val="bullet"/>
      <w:lvlText w:val=""/>
      <w:lvlJc w:val="left"/>
      <w:pPr>
        <w:ind w:left="6480" w:hanging="360"/>
      </w:pPr>
      <w:rPr>
        <w:rFonts w:ascii="Wingdings" w:hAnsi="Wingdings" w:hint="default"/>
      </w:rPr>
    </w:lvl>
  </w:abstractNum>
  <w:abstractNum w:abstractNumId="31" w15:restartNumberingAfterBreak="0">
    <w:nsid w:val="7D6099DD"/>
    <w:multiLevelType w:val="hybridMultilevel"/>
    <w:tmpl w:val="F83015AC"/>
    <w:lvl w:ilvl="0" w:tplc="B0648168">
      <w:start w:val="1"/>
      <w:numFmt w:val="bullet"/>
      <w:lvlText w:val=""/>
      <w:lvlJc w:val="left"/>
      <w:pPr>
        <w:ind w:left="720" w:hanging="360"/>
      </w:pPr>
      <w:rPr>
        <w:rFonts w:ascii="Symbol" w:hAnsi="Symbol" w:hint="default"/>
      </w:rPr>
    </w:lvl>
    <w:lvl w:ilvl="1" w:tplc="F604A694">
      <w:start w:val="1"/>
      <w:numFmt w:val="bullet"/>
      <w:lvlText w:val="o"/>
      <w:lvlJc w:val="left"/>
      <w:pPr>
        <w:ind w:left="1440" w:hanging="360"/>
      </w:pPr>
      <w:rPr>
        <w:rFonts w:ascii="Courier New" w:hAnsi="Courier New" w:hint="default"/>
      </w:rPr>
    </w:lvl>
    <w:lvl w:ilvl="2" w:tplc="F6081866">
      <w:start w:val="1"/>
      <w:numFmt w:val="bullet"/>
      <w:lvlText w:val=""/>
      <w:lvlJc w:val="left"/>
      <w:pPr>
        <w:ind w:left="2160" w:hanging="360"/>
      </w:pPr>
      <w:rPr>
        <w:rFonts w:ascii="Wingdings" w:hAnsi="Wingdings" w:hint="default"/>
      </w:rPr>
    </w:lvl>
    <w:lvl w:ilvl="3" w:tplc="81C83CD8">
      <w:start w:val="1"/>
      <w:numFmt w:val="bullet"/>
      <w:lvlText w:val=""/>
      <w:lvlJc w:val="left"/>
      <w:pPr>
        <w:ind w:left="2880" w:hanging="360"/>
      </w:pPr>
      <w:rPr>
        <w:rFonts w:ascii="Symbol" w:hAnsi="Symbol" w:hint="default"/>
      </w:rPr>
    </w:lvl>
    <w:lvl w:ilvl="4" w:tplc="B13846F4">
      <w:start w:val="1"/>
      <w:numFmt w:val="bullet"/>
      <w:lvlText w:val="o"/>
      <w:lvlJc w:val="left"/>
      <w:pPr>
        <w:ind w:left="3600" w:hanging="360"/>
      </w:pPr>
      <w:rPr>
        <w:rFonts w:ascii="Courier New" w:hAnsi="Courier New" w:hint="default"/>
      </w:rPr>
    </w:lvl>
    <w:lvl w:ilvl="5" w:tplc="8294F978">
      <w:start w:val="1"/>
      <w:numFmt w:val="bullet"/>
      <w:lvlText w:val=""/>
      <w:lvlJc w:val="left"/>
      <w:pPr>
        <w:ind w:left="4320" w:hanging="360"/>
      </w:pPr>
      <w:rPr>
        <w:rFonts w:ascii="Wingdings" w:hAnsi="Wingdings" w:hint="default"/>
      </w:rPr>
    </w:lvl>
    <w:lvl w:ilvl="6" w:tplc="0396F5DC">
      <w:start w:val="1"/>
      <w:numFmt w:val="bullet"/>
      <w:lvlText w:val=""/>
      <w:lvlJc w:val="left"/>
      <w:pPr>
        <w:ind w:left="5040" w:hanging="360"/>
      </w:pPr>
      <w:rPr>
        <w:rFonts w:ascii="Symbol" w:hAnsi="Symbol" w:hint="default"/>
      </w:rPr>
    </w:lvl>
    <w:lvl w:ilvl="7" w:tplc="7AD22B9E">
      <w:start w:val="1"/>
      <w:numFmt w:val="bullet"/>
      <w:lvlText w:val="o"/>
      <w:lvlJc w:val="left"/>
      <w:pPr>
        <w:ind w:left="5760" w:hanging="360"/>
      </w:pPr>
      <w:rPr>
        <w:rFonts w:ascii="Courier New" w:hAnsi="Courier New" w:hint="default"/>
      </w:rPr>
    </w:lvl>
    <w:lvl w:ilvl="8" w:tplc="BBEA7A52">
      <w:start w:val="1"/>
      <w:numFmt w:val="bullet"/>
      <w:lvlText w:val=""/>
      <w:lvlJc w:val="left"/>
      <w:pPr>
        <w:ind w:left="6480" w:hanging="360"/>
      </w:pPr>
      <w:rPr>
        <w:rFonts w:ascii="Wingdings" w:hAnsi="Wingdings" w:hint="default"/>
      </w:rPr>
    </w:lvl>
  </w:abstractNum>
  <w:num w:numId="1" w16cid:durableId="54553547">
    <w:abstractNumId w:val="2"/>
  </w:num>
  <w:num w:numId="2" w16cid:durableId="433983795">
    <w:abstractNumId w:val="20"/>
  </w:num>
  <w:num w:numId="3" w16cid:durableId="736899255">
    <w:abstractNumId w:val="26"/>
  </w:num>
  <w:num w:numId="4" w16cid:durableId="421605157">
    <w:abstractNumId w:val="11"/>
  </w:num>
  <w:num w:numId="5" w16cid:durableId="681318026">
    <w:abstractNumId w:val="21"/>
  </w:num>
  <w:num w:numId="6" w16cid:durableId="1689520081">
    <w:abstractNumId w:val="4"/>
  </w:num>
  <w:num w:numId="7" w16cid:durableId="145247550">
    <w:abstractNumId w:val="5"/>
  </w:num>
  <w:num w:numId="8" w16cid:durableId="1151673780">
    <w:abstractNumId w:val="7"/>
  </w:num>
  <w:num w:numId="9" w16cid:durableId="2145467209">
    <w:abstractNumId w:val="3"/>
  </w:num>
  <w:num w:numId="10" w16cid:durableId="1829009834">
    <w:abstractNumId w:val="13"/>
  </w:num>
  <w:num w:numId="11" w16cid:durableId="1294798701">
    <w:abstractNumId w:val="16"/>
  </w:num>
  <w:num w:numId="12" w16cid:durableId="1391881616">
    <w:abstractNumId w:val="31"/>
  </w:num>
  <w:num w:numId="13" w16cid:durableId="2073383505">
    <w:abstractNumId w:val="18"/>
  </w:num>
  <w:num w:numId="14" w16cid:durableId="1797524373">
    <w:abstractNumId w:val="12"/>
  </w:num>
  <w:num w:numId="15" w16cid:durableId="1911042533">
    <w:abstractNumId w:val="25"/>
  </w:num>
  <w:num w:numId="16" w16cid:durableId="398407970">
    <w:abstractNumId w:val="15"/>
  </w:num>
  <w:num w:numId="17" w16cid:durableId="1046560365">
    <w:abstractNumId w:val="17"/>
  </w:num>
  <w:num w:numId="18" w16cid:durableId="524028480">
    <w:abstractNumId w:val="24"/>
  </w:num>
  <w:num w:numId="19" w16cid:durableId="553784393">
    <w:abstractNumId w:val="27"/>
  </w:num>
  <w:num w:numId="20" w16cid:durableId="436411460">
    <w:abstractNumId w:val="30"/>
  </w:num>
  <w:num w:numId="21" w16cid:durableId="1065958034">
    <w:abstractNumId w:val="6"/>
  </w:num>
  <w:num w:numId="22" w16cid:durableId="1253196059">
    <w:abstractNumId w:val="23"/>
  </w:num>
  <w:num w:numId="23" w16cid:durableId="929118948">
    <w:abstractNumId w:val="29"/>
  </w:num>
  <w:num w:numId="24" w16cid:durableId="1103114641">
    <w:abstractNumId w:val="14"/>
  </w:num>
  <w:num w:numId="25" w16cid:durableId="838159884">
    <w:abstractNumId w:val="8"/>
  </w:num>
  <w:num w:numId="26" w16cid:durableId="1639261000">
    <w:abstractNumId w:val="9"/>
  </w:num>
  <w:num w:numId="27" w16cid:durableId="1203399160">
    <w:abstractNumId w:val="19"/>
  </w:num>
  <w:num w:numId="28" w16cid:durableId="1911574374">
    <w:abstractNumId w:val="28"/>
  </w:num>
  <w:num w:numId="29" w16cid:durableId="1276325199">
    <w:abstractNumId w:val="10"/>
  </w:num>
  <w:num w:numId="30" w16cid:durableId="1495146754">
    <w:abstractNumId w:val="22"/>
  </w:num>
  <w:num w:numId="31" w16cid:durableId="515341676">
    <w:abstractNumId w:val="0"/>
  </w:num>
  <w:num w:numId="32" w16cid:durableId="1655647345">
    <w:abstractNumId w:val="1"/>
  </w:num>
  <w:num w:numId="33" w16cid:durableId="1959532648">
    <w:abstractNumId w:val="1"/>
  </w:num>
  <w:num w:numId="34" w16cid:durableId="1442069286">
    <w:abstractNumId w:val="1"/>
  </w:num>
  <w:num w:numId="35" w16cid:durableId="2060519012">
    <w:abstractNumId w:val="1"/>
  </w:num>
  <w:num w:numId="36" w16cid:durableId="1056899831">
    <w:abstractNumId w:val="1"/>
  </w:num>
  <w:num w:numId="37" w16cid:durableId="2046714876">
    <w:abstractNumId w:val="1"/>
  </w:num>
  <w:num w:numId="38" w16cid:durableId="696735619">
    <w:abstractNumId w:val="1"/>
  </w:num>
  <w:num w:numId="39" w16cid:durableId="11959261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ed Peterson">
    <w15:presenceInfo w15:providerId="AD" w15:userId="S::jared.peterson@domo.com::483af763-2c3a-4706-814c-c609fb729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07"/>
    <w:rsid w:val="000007FA"/>
    <w:rsid w:val="00001957"/>
    <w:rsid w:val="00001D37"/>
    <w:rsid w:val="00002BD9"/>
    <w:rsid w:val="00004781"/>
    <w:rsid w:val="00014B6B"/>
    <w:rsid w:val="00017E59"/>
    <w:rsid w:val="000211EA"/>
    <w:rsid w:val="00022746"/>
    <w:rsid w:val="00022871"/>
    <w:rsid w:val="0002333E"/>
    <w:rsid w:val="00030807"/>
    <w:rsid w:val="00030CA6"/>
    <w:rsid w:val="00031DEA"/>
    <w:rsid w:val="000403E1"/>
    <w:rsid w:val="00040E82"/>
    <w:rsid w:val="00041E46"/>
    <w:rsid w:val="000446CC"/>
    <w:rsid w:val="00050E1A"/>
    <w:rsid w:val="0005106E"/>
    <w:rsid w:val="000515C5"/>
    <w:rsid w:val="00051815"/>
    <w:rsid w:val="00052287"/>
    <w:rsid w:val="00053E72"/>
    <w:rsid w:val="00057F07"/>
    <w:rsid w:val="00064A37"/>
    <w:rsid w:val="00064E6A"/>
    <w:rsid w:val="0006618E"/>
    <w:rsid w:val="000672C2"/>
    <w:rsid w:val="00070E13"/>
    <w:rsid w:val="00072798"/>
    <w:rsid w:val="000737F4"/>
    <w:rsid w:val="000747AB"/>
    <w:rsid w:val="00080177"/>
    <w:rsid w:val="00081FDD"/>
    <w:rsid w:val="000843B7"/>
    <w:rsid w:val="00085A5F"/>
    <w:rsid w:val="0008620A"/>
    <w:rsid w:val="000868A0"/>
    <w:rsid w:val="00096904"/>
    <w:rsid w:val="000969DB"/>
    <w:rsid w:val="00096BF3"/>
    <w:rsid w:val="00096F5C"/>
    <w:rsid w:val="00097396"/>
    <w:rsid w:val="000A0DB9"/>
    <w:rsid w:val="000A36F8"/>
    <w:rsid w:val="000A3F9D"/>
    <w:rsid w:val="000A589D"/>
    <w:rsid w:val="000A6E07"/>
    <w:rsid w:val="000A7F15"/>
    <w:rsid w:val="000B303A"/>
    <w:rsid w:val="000C0EBD"/>
    <w:rsid w:val="000C217F"/>
    <w:rsid w:val="000C2447"/>
    <w:rsid w:val="000C6085"/>
    <w:rsid w:val="000C6539"/>
    <w:rsid w:val="000D1B9B"/>
    <w:rsid w:val="000D7D73"/>
    <w:rsid w:val="000E4A9C"/>
    <w:rsid w:val="000E5032"/>
    <w:rsid w:val="000E6263"/>
    <w:rsid w:val="000E7673"/>
    <w:rsid w:val="000F117F"/>
    <w:rsid w:val="000F1194"/>
    <w:rsid w:val="000F1548"/>
    <w:rsid w:val="000F1C04"/>
    <w:rsid w:val="000F2F0A"/>
    <w:rsid w:val="00100CB3"/>
    <w:rsid w:val="00101777"/>
    <w:rsid w:val="0012472D"/>
    <w:rsid w:val="00126280"/>
    <w:rsid w:val="001443B9"/>
    <w:rsid w:val="001506A4"/>
    <w:rsid w:val="00155677"/>
    <w:rsid w:val="0015619C"/>
    <w:rsid w:val="0015F8A7"/>
    <w:rsid w:val="00160E37"/>
    <w:rsid w:val="00161032"/>
    <w:rsid w:val="001627DA"/>
    <w:rsid w:val="001668BA"/>
    <w:rsid w:val="00170565"/>
    <w:rsid w:val="00172261"/>
    <w:rsid w:val="00173292"/>
    <w:rsid w:val="001738C0"/>
    <w:rsid w:val="00174D19"/>
    <w:rsid w:val="00181918"/>
    <w:rsid w:val="00190102"/>
    <w:rsid w:val="0019419A"/>
    <w:rsid w:val="00194D07"/>
    <w:rsid w:val="001A2492"/>
    <w:rsid w:val="001A2AD4"/>
    <w:rsid w:val="001A2DAA"/>
    <w:rsid w:val="001A2E91"/>
    <w:rsid w:val="001A2F33"/>
    <w:rsid w:val="001A6DEA"/>
    <w:rsid w:val="001A716A"/>
    <w:rsid w:val="001A77E7"/>
    <w:rsid w:val="001A7861"/>
    <w:rsid w:val="001B072A"/>
    <w:rsid w:val="001B1150"/>
    <w:rsid w:val="001B2CFE"/>
    <w:rsid w:val="001B6810"/>
    <w:rsid w:val="001B7F35"/>
    <w:rsid w:val="001C038F"/>
    <w:rsid w:val="001C1391"/>
    <w:rsid w:val="001C16D6"/>
    <w:rsid w:val="001C1A85"/>
    <w:rsid w:val="001C1AE4"/>
    <w:rsid w:val="001C404F"/>
    <w:rsid w:val="001C67E1"/>
    <w:rsid w:val="001C73EC"/>
    <w:rsid w:val="001D4479"/>
    <w:rsid w:val="001D465E"/>
    <w:rsid w:val="001D4B99"/>
    <w:rsid w:val="001D5A13"/>
    <w:rsid w:val="001D6EF3"/>
    <w:rsid w:val="001E0700"/>
    <w:rsid w:val="001E2132"/>
    <w:rsid w:val="001E404C"/>
    <w:rsid w:val="001E60C0"/>
    <w:rsid w:val="001E6F78"/>
    <w:rsid w:val="001F019C"/>
    <w:rsid w:val="001F0B08"/>
    <w:rsid w:val="001F3CB2"/>
    <w:rsid w:val="001F5182"/>
    <w:rsid w:val="00200F77"/>
    <w:rsid w:val="00203902"/>
    <w:rsid w:val="002135A5"/>
    <w:rsid w:val="00216EB8"/>
    <w:rsid w:val="00217C6A"/>
    <w:rsid w:val="002232CE"/>
    <w:rsid w:val="00226DCE"/>
    <w:rsid w:val="00230C67"/>
    <w:rsid w:val="00232592"/>
    <w:rsid w:val="00233D5F"/>
    <w:rsid w:val="00235143"/>
    <w:rsid w:val="0023757A"/>
    <w:rsid w:val="002405C7"/>
    <w:rsid w:val="00244995"/>
    <w:rsid w:val="00250853"/>
    <w:rsid w:val="002557E7"/>
    <w:rsid w:val="00261F27"/>
    <w:rsid w:val="00263849"/>
    <w:rsid w:val="00263D18"/>
    <w:rsid w:val="002640C4"/>
    <w:rsid w:val="0026499F"/>
    <w:rsid w:val="002653AF"/>
    <w:rsid w:val="00266F51"/>
    <w:rsid w:val="002707C0"/>
    <w:rsid w:val="002738B9"/>
    <w:rsid w:val="00273B4B"/>
    <w:rsid w:val="00277060"/>
    <w:rsid w:val="002804C7"/>
    <w:rsid w:val="00282662"/>
    <w:rsid w:val="00284A39"/>
    <w:rsid w:val="0029066F"/>
    <w:rsid w:val="00294E5F"/>
    <w:rsid w:val="00295898"/>
    <w:rsid w:val="002A10FF"/>
    <w:rsid w:val="002A37C6"/>
    <w:rsid w:val="002A5E43"/>
    <w:rsid w:val="002A6328"/>
    <w:rsid w:val="002A7500"/>
    <w:rsid w:val="002B1D63"/>
    <w:rsid w:val="002B2371"/>
    <w:rsid w:val="002B730B"/>
    <w:rsid w:val="002B9AAE"/>
    <w:rsid w:val="002C322B"/>
    <w:rsid w:val="002C73DE"/>
    <w:rsid w:val="002D3752"/>
    <w:rsid w:val="002E0445"/>
    <w:rsid w:val="002E1561"/>
    <w:rsid w:val="002E2D6F"/>
    <w:rsid w:val="002E526B"/>
    <w:rsid w:val="002F1A71"/>
    <w:rsid w:val="00300952"/>
    <w:rsid w:val="00301EDC"/>
    <w:rsid w:val="00303743"/>
    <w:rsid w:val="00304ADB"/>
    <w:rsid w:val="00310BA5"/>
    <w:rsid w:val="00313266"/>
    <w:rsid w:val="003134D5"/>
    <w:rsid w:val="00314AC1"/>
    <w:rsid w:val="003235AA"/>
    <w:rsid w:val="003259A4"/>
    <w:rsid w:val="0032CE4D"/>
    <w:rsid w:val="00330731"/>
    <w:rsid w:val="00334410"/>
    <w:rsid w:val="0033706B"/>
    <w:rsid w:val="0034500B"/>
    <w:rsid w:val="003554AE"/>
    <w:rsid w:val="003562D5"/>
    <w:rsid w:val="00356968"/>
    <w:rsid w:val="00356CCA"/>
    <w:rsid w:val="00357DBC"/>
    <w:rsid w:val="00371A91"/>
    <w:rsid w:val="003738D2"/>
    <w:rsid w:val="003829D8"/>
    <w:rsid w:val="00385F1B"/>
    <w:rsid w:val="0039333D"/>
    <w:rsid w:val="003950B9"/>
    <w:rsid w:val="00396BFD"/>
    <w:rsid w:val="00396E44"/>
    <w:rsid w:val="003A0900"/>
    <w:rsid w:val="003A0914"/>
    <w:rsid w:val="003A152B"/>
    <w:rsid w:val="003A1BE8"/>
    <w:rsid w:val="003A5232"/>
    <w:rsid w:val="003A5929"/>
    <w:rsid w:val="003A63CF"/>
    <w:rsid w:val="003A73B9"/>
    <w:rsid w:val="003B0284"/>
    <w:rsid w:val="003B10EE"/>
    <w:rsid w:val="003B12ED"/>
    <w:rsid w:val="003C7186"/>
    <w:rsid w:val="003C763D"/>
    <w:rsid w:val="003D27C8"/>
    <w:rsid w:val="003D3A62"/>
    <w:rsid w:val="003E52C7"/>
    <w:rsid w:val="003E68DE"/>
    <w:rsid w:val="003F1AAE"/>
    <w:rsid w:val="003F2DF3"/>
    <w:rsid w:val="003F4EC6"/>
    <w:rsid w:val="003F77CC"/>
    <w:rsid w:val="00400917"/>
    <w:rsid w:val="00412104"/>
    <w:rsid w:val="00421A16"/>
    <w:rsid w:val="00426CFA"/>
    <w:rsid w:val="004327FD"/>
    <w:rsid w:val="004334F3"/>
    <w:rsid w:val="00433DAB"/>
    <w:rsid w:val="00435223"/>
    <w:rsid w:val="00441F77"/>
    <w:rsid w:val="00442751"/>
    <w:rsid w:val="00445BA3"/>
    <w:rsid w:val="00445DD1"/>
    <w:rsid w:val="0044615D"/>
    <w:rsid w:val="00454B66"/>
    <w:rsid w:val="0045604B"/>
    <w:rsid w:val="0045681C"/>
    <w:rsid w:val="004571EA"/>
    <w:rsid w:val="0046131D"/>
    <w:rsid w:val="00461487"/>
    <w:rsid w:val="00461E29"/>
    <w:rsid w:val="0047030A"/>
    <w:rsid w:val="00470887"/>
    <w:rsid w:val="00471FB6"/>
    <w:rsid w:val="0047516B"/>
    <w:rsid w:val="004753D8"/>
    <w:rsid w:val="004756CB"/>
    <w:rsid w:val="00477FE6"/>
    <w:rsid w:val="0048374B"/>
    <w:rsid w:val="00486D14"/>
    <w:rsid w:val="00491D2C"/>
    <w:rsid w:val="00495284"/>
    <w:rsid w:val="004A2EBE"/>
    <w:rsid w:val="004A7625"/>
    <w:rsid w:val="004B1A52"/>
    <w:rsid w:val="004B2B7A"/>
    <w:rsid w:val="004B49E8"/>
    <w:rsid w:val="004B79D0"/>
    <w:rsid w:val="004C0497"/>
    <w:rsid w:val="004C05E5"/>
    <w:rsid w:val="004C1E2B"/>
    <w:rsid w:val="004C273C"/>
    <w:rsid w:val="004C4E9C"/>
    <w:rsid w:val="004C67B4"/>
    <w:rsid w:val="004D09B8"/>
    <w:rsid w:val="004D2972"/>
    <w:rsid w:val="004D3CEB"/>
    <w:rsid w:val="004D4489"/>
    <w:rsid w:val="004E0D4F"/>
    <w:rsid w:val="004E13E6"/>
    <w:rsid w:val="004E258D"/>
    <w:rsid w:val="004F116E"/>
    <w:rsid w:val="004F21F3"/>
    <w:rsid w:val="004F3A75"/>
    <w:rsid w:val="004F6D5F"/>
    <w:rsid w:val="004F797B"/>
    <w:rsid w:val="005024E4"/>
    <w:rsid w:val="005039BF"/>
    <w:rsid w:val="00507FDD"/>
    <w:rsid w:val="0051257B"/>
    <w:rsid w:val="005147DB"/>
    <w:rsid w:val="005152C8"/>
    <w:rsid w:val="00516E7A"/>
    <w:rsid w:val="0052157D"/>
    <w:rsid w:val="00523A02"/>
    <w:rsid w:val="00525D3D"/>
    <w:rsid w:val="005261B1"/>
    <w:rsid w:val="00527314"/>
    <w:rsid w:val="0053172B"/>
    <w:rsid w:val="00535B7E"/>
    <w:rsid w:val="005366E9"/>
    <w:rsid w:val="00541549"/>
    <w:rsid w:val="00541FC7"/>
    <w:rsid w:val="005424E1"/>
    <w:rsid w:val="00545175"/>
    <w:rsid w:val="005472C0"/>
    <w:rsid w:val="0055402D"/>
    <w:rsid w:val="00555136"/>
    <w:rsid w:val="00556A84"/>
    <w:rsid w:val="00557CDE"/>
    <w:rsid w:val="0055C059"/>
    <w:rsid w:val="0056290C"/>
    <w:rsid w:val="00562F3F"/>
    <w:rsid w:val="00570CB4"/>
    <w:rsid w:val="00577683"/>
    <w:rsid w:val="00583CEF"/>
    <w:rsid w:val="00585556"/>
    <w:rsid w:val="00585911"/>
    <w:rsid w:val="00587096"/>
    <w:rsid w:val="00590899"/>
    <w:rsid w:val="00591474"/>
    <w:rsid w:val="0059186A"/>
    <w:rsid w:val="0059237D"/>
    <w:rsid w:val="0059371F"/>
    <w:rsid w:val="005A1566"/>
    <w:rsid w:val="005A2F01"/>
    <w:rsid w:val="005A6E16"/>
    <w:rsid w:val="005A73CD"/>
    <w:rsid w:val="005B2627"/>
    <w:rsid w:val="005B5AC8"/>
    <w:rsid w:val="005B6F3D"/>
    <w:rsid w:val="005CEAD3"/>
    <w:rsid w:val="005D0239"/>
    <w:rsid w:val="005D1D63"/>
    <w:rsid w:val="005D355A"/>
    <w:rsid w:val="005D41FC"/>
    <w:rsid w:val="005D590B"/>
    <w:rsid w:val="005E3471"/>
    <w:rsid w:val="005E3819"/>
    <w:rsid w:val="005E3C13"/>
    <w:rsid w:val="005F5262"/>
    <w:rsid w:val="005F6A25"/>
    <w:rsid w:val="005F71E9"/>
    <w:rsid w:val="006021B5"/>
    <w:rsid w:val="0060317F"/>
    <w:rsid w:val="006062DC"/>
    <w:rsid w:val="00611FB8"/>
    <w:rsid w:val="00612850"/>
    <w:rsid w:val="00613D16"/>
    <w:rsid w:val="006147A3"/>
    <w:rsid w:val="00614BBE"/>
    <w:rsid w:val="00617C2A"/>
    <w:rsid w:val="00624579"/>
    <w:rsid w:val="006312A0"/>
    <w:rsid w:val="00635998"/>
    <w:rsid w:val="00636ADE"/>
    <w:rsid w:val="006376DC"/>
    <w:rsid w:val="00637B55"/>
    <w:rsid w:val="00640BCD"/>
    <w:rsid w:val="00642331"/>
    <w:rsid w:val="00642E0A"/>
    <w:rsid w:val="00643256"/>
    <w:rsid w:val="00644726"/>
    <w:rsid w:val="006460BA"/>
    <w:rsid w:val="006539D2"/>
    <w:rsid w:val="00656D0C"/>
    <w:rsid w:val="00656F63"/>
    <w:rsid w:val="00665A34"/>
    <w:rsid w:val="0066681A"/>
    <w:rsid w:val="006670CB"/>
    <w:rsid w:val="006675CC"/>
    <w:rsid w:val="00670A12"/>
    <w:rsid w:val="00675696"/>
    <w:rsid w:val="006761B0"/>
    <w:rsid w:val="00680269"/>
    <w:rsid w:val="006808E0"/>
    <w:rsid w:val="00684045"/>
    <w:rsid w:val="00684CB4"/>
    <w:rsid w:val="0068529F"/>
    <w:rsid w:val="006870D4"/>
    <w:rsid w:val="00691EE4"/>
    <w:rsid w:val="00694C6C"/>
    <w:rsid w:val="006952FD"/>
    <w:rsid w:val="00695470"/>
    <w:rsid w:val="00695A96"/>
    <w:rsid w:val="006970B0"/>
    <w:rsid w:val="006A01BD"/>
    <w:rsid w:val="006A1284"/>
    <w:rsid w:val="006A4758"/>
    <w:rsid w:val="006A5D4A"/>
    <w:rsid w:val="006A6920"/>
    <w:rsid w:val="006A7B34"/>
    <w:rsid w:val="006B1D46"/>
    <w:rsid w:val="006B37C6"/>
    <w:rsid w:val="006B55F9"/>
    <w:rsid w:val="006C094C"/>
    <w:rsid w:val="006E1606"/>
    <w:rsid w:val="006E5077"/>
    <w:rsid w:val="006E7AD2"/>
    <w:rsid w:val="006F0E1F"/>
    <w:rsid w:val="006F218E"/>
    <w:rsid w:val="006F21CB"/>
    <w:rsid w:val="006F36C7"/>
    <w:rsid w:val="0070051A"/>
    <w:rsid w:val="007007F5"/>
    <w:rsid w:val="0070140A"/>
    <w:rsid w:val="00704381"/>
    <w:rsid w:val="007055E5"/>
    <w:rsid w:val="00706060"/>
    <w:rsid w:val="00707B18"/>
    <w:rsid w:val="00714BEB"/>
    <w:rsid w:val="00724D34"/>
    <w:rsid w:val="007337E8"/>
    <w:rsid w:val="0074247D"/>
    <w:rsid w:val="007434F6"/>
    <w:rsid w:val="007443C1"/>
    <w:rsid w:val="007447DD"/>
    <w:rsid w:val="00745E60"/>
    <w:rsid w:val="00746AB6"/>
    <w:rsid w:val="00747D48"/>
    <w:rsid w:val="00751037"/>
    <w:rsid w:val="00751B35"/>
    <w:rsid w:val="00752D9F"/>
    <w:rsid w:val="007539F1"/>
    <w:rsid w:val="00753F1E"/>
    <w:rsid w:val="00755CA3"/>
    <w:rsid w:val="0076539C"/>
    <w:rsid w:val="007660D2"/>
    <w:rsid w:val="00772A5C"/>
    <w:rsid w:val="00774931"/>
    <w:rsid w:val="007822DE"/>
    <w:rsid w:val="007823A0"/>
    <w:rsid w:val="007843A6"/>
    <w:rsid w:val="00791B7A"/>
    <w:rsid w:val="00796EED"/>
    <w:rsid w:val="00796F47"/>
    <w:rsid w:val="007A335C"/>
    <w:rsid w:val="007A6CAD"/>
    <w:rsid w:val="007A7FD8"/>
    <w:rsid w:val="007B1B8C"/>
    <w:rsid w:val="007B4C9F"/>
    <w:rsid w:val="007B4EE4"/>
    <w:rsid w:val="007B516F"/>
    <w:rsid w:val="007D04E4"/>
    <w:rsid w:val="007D1B37"/>
    <w:rsid w:val="007D4648"/>
    <w:rsid w:val="007E3710"/>
    <w:rsid w:val="007E58E6"/>
    <w:rsid w:val="007E75AD"/>
    <w:rsid w:val="007F155A"/>
    <w:rsid w:val="007F22A6"/>
    <w:rsid w:val="007F5633"/>
    <w:rsid w:val="007F7BBA"/>
    <w:rsid w:val="00805FA2"/>
    <w:rsid w:val="00820035"/>
    <w:rsid w:val="0082043C"/>
    <w:rsid w:val="00820BAF"/>
    <w:rsid w:val="00824878"/>
    <w:rsid w:val="00832125"/>
    <w:rsid w:val="0083412B"/>
    <w:rsid w:val="008401B3"/>
    <w:rsid w:val="0084397E"/>
    <w:rsid w:val="00843FC7"/>
    <w:rsid w:val="00846C8C"/>
    <w:rsid w:val="00847AE2"/>
    <w:rsid w:val="00852A7D"/>
    <w:rsid w:val="008533F0"/>
    <w:rsid w:val="00853855"/>
    <w:rsid w:val="00854036"/>
    <w:rsid w:val="00856D55"/>
    <w:rsid w:val="00864496"/>
    <w:rsid w:val="00864DB1"/>
    <w:rsid w:val="00866C76"/>
    <w:rsid w:val="0087288B"/>
    <w:rsid w:val="00872A8B"/>
    <w:rsid w:val="00874DB7"/>
    <w:rsid w:val="00874F0E"/>
    <w:rsid w:val="008754A1"/>
    <w:rsid w:val="00877A9D"/>
    <w:rsid w:val="008849F5"/>
    <w:rsid w:val="00884FF4"/>
    <w:rsid w:val="008866B6"/>
    <w:rsid w:val="008875F7"/>
    <w:rsid w:val="008877D7"/>
    <w:rsid w:val="00890D4E"/>
    <w:rsid w:val="00892119"/>
    <w:rsid w:val="0089346E"/>
    <w:rsid w:val="008B015B"/>
    <w:rsid w:val="008B213E"/>
    <w:rsid w:val="008B24A2"/>
    <w:rsid w:val="008C11E3"/>
    <w:rsid w:val="008C1480"/>
    <w:rsid w:val="008C192F"/>
    <w:rsid w:val="008D1557"/>
    <w:rsid w:val="008E1965"/>
    <w:rsid w:val="008E58A1"/>
    <w:rsid w:val="008E78BC"/>
    <w:rsid w:val="008E7A0B"/>
    <w:rsid w:val="008F1A9D"/>
    <w:rsid w:val="008F257A"/>
    <w:rsid w:val="008F656D"/>
    <w:rsid w:val="008F677F"/>
    <w:rsid w:val="008F7034"/>
    <w:rsid w:val="009010FD"/>
    <w:rsid w:val="00901E07"/>
    <w:rsid w:val="0090309B"/>
    <w:rsid w:val="009085ED"/>
    <w:rsid w:val="009107A9"/>
    <w:rsid w:val="00914C6D"/>
    <w:rsid w:val="009210A0"/>
    <w:rsid w:val="00925CB7"/>
    <w:rsid w:val="00930255"/>
    <w:rsid w:val="00932A51"/>
    <w:rsid w:val="0093352C"/>
    <w:rsid w:val="0093658F"/>
    <w:rsid w:val="00946DFF"/>
    <w:rsid w:val="00950D53"/>
    <w:rsid w:val="0095341C"/>
    <w:rsid w:val="00955119"/>
    <w:rsid w:val="009566E4"/>
    <w:rsid w:val="0095689E"/>
    <w:rsid w:val="009571B9"/>
    <w:rsid w:val="00957553"/>
    <w:rsid w:val="00960F7A"/>
    <w:rsid w:val="00961B37"/>
    <w:rsid w:val="009628E8"/>
    <w:rsid w:val="00966015"/>
    <w:rsid w:val="00966EDA"/>
    <w:rsid w:val="00971132"/>
    <w:rsid w:val="00975654"/>
    <w:rsid w:val="0097646A"/>
    <w:rsid w:val="0097FA59"/>
    <w:rsid w:val="00981C00"/>
    <w:rsid w:val="00984DF2"/>
    <w:rsid w:val="0098638A"/>
    <w:rsid w:val="00987112"/>
    <w:rsid w:val="009896EC"/>
    <w:rsid w:val="00992436"/>
    <w:rsid w:val="00992470"/>
    <w:rsid w:val="00993472"/>
    <w:rsid w:val="00994F45"/>
    <w:rsid w:val="009A0608"/>
    <w:rsid w:val="009A3E66"/>
    <w:rsid w:val="009A66C2"/>
    <w:rsid w:val="009A6B1C"/>
    <w:rsid w:val="009A7E7D"/>
    <w:rsid w:val="009B0DF3"/>
    <w:rsid w:val="009B2004"/>
    <w:rsid w:val="009B60CA"/>
    <w:rsid w:val="009C0A90"/>
    <w:rsid w:val="009C3859"/>
    <w:rsid w:val="009C39C5"/>
    <w:rsid w:val="009C430D"/>
    <w:rsid w:val="009C69DD"/>
    <w:rsid w:val="009C6E6D"/>
    <w:rsid w:val="009D0EAB"/>
    <w:rsid w:val="009D19E2"/>
    <w:rsid w:val="009D3308"/>
    <w:rsid w:val="009D7584"/>
    <w:rsid w:val="009E207A"/>
    <w:rsid w:val="009E3788"/>
    <w:rsid w:val="009F08A4"/>
    <w:rsid w:val="009F21A7"/>
    <w:rsid w:val="009F424D"/>
    <w:rsid w:val="009F458B"/>
    <w:rsid w:val="009F7865"/>
    <w:rsid w:val="00A0163E"/>
    <w:rsid w:val="00A020A1"/>
    <w:rsid w:val="00A0280A"/>
    <w:rsid w:val="00A02AC9"/>
    <w:rsid w:val="00A02F49"/>
    <w:rsid w:val="00A0361B"/>
    <w:rsid w:val="00A04266"/>
    <w:rsid w:val="00A04C2D"/>
    <w:rsid w:val="00A04F1E"/>
    <w:rsid w:val="00A06DDB"/>
    <w:rsid w:val="00A12E1C"/>
    <w:rsid w:val="00A13C04"/>
    <w:rsid w:val="00A241FC"/>
    <w:rsid w:val="00A25F73"/>
    <w:rsid w:val="00A26674"/>
    <w:rsid w:val="00A313C2"/>
    <w:rsid w:val="00A31A89"/>
    <w:rsid w:val="00A3397D"/>
    <w:rsid w:val="00A33A94"/>
    <w:rsid w:val="00A33FE8"/>
    <w:rsid w:val="00A34A1A"/>
    <w:rsid w:val="00A35028"/>
    <w:rsid w:val="00A41546"/>
    <w:rsid w:val="00A47E9F"/>
    <w:rsid w:val="00A54C58"/>
    <w:rsid w:val="00A55DEF"/>
    <w:rsid w:val="00A6140F"/>
    <w:rsid w:val="00A61997"/>
    <w:rsid w:val="00A71628"/>
    <w:rsid w:val="00A731FE"/>
    <w:rsid w:val="00A73346"/>
    <w:rsid w:val="00A73F4A"/>
    <w:rsid w:val="00A77C33"/>
    <w:rsid w:val="00A82091"/>
    <w:rsid w:val="00A90FC9"/>
    <w:rsid w:val="00A92443"/>
    <w:rsid w:val="00A932B8"/>
    <w:rsid w:val="00A94715"/>
    <w:rsid w:val="00AA15EC"/>
    <w:rsid w:val="00AA1BD4"/>
    <w:rsid w:val="00AA43B3"/>
    <w:rsid w:val="00AA4C23"/>
    <w:rsid w:val="00AA6A36"/>
    <w:rsid w:val="00AA7958"/>
    <w:rsid w:val="00AB0985"/>
    <w:rsid w:val="00AB2217"/>
    <w:rsid w:val="00AB30F1"/>
    <w:rsid w:val="00AB5072"/>
    <w:rsid w:val="00AB550C"/>
    <w:rsid w:val="00AC0BEF"/>
    <w:rsid w:val="00AC106C"/>
    <w:rsid w:val="00AC1BE2"/>
    <w:rsid w:val="00AC2687"/>
    <w:rsid w:val="00AC725B"/>
    <w:rsid w:val="00AC7EF1"/>
    <w:rsid w:val="00ACABD5"/>
    <w:rsid w:val="00AD3995"/>
    <w:rsid w:val="00AD491E"/>
    <w:rsid w:val="00AD4C88"/>
    <w:rsid w:val="00AD6BD6"/>
    <w:rsid w:val="00AD7375"/>
    <w:rsid w:val="00AE3909"/>
    <w:rsid w:val="00AF0386"/>
    <w:rsid w:val="00AF05DE"/>
    <w:rsid w:val="00AF598C"/>
    <w:rsid w:val="00B0369B"/>
    <w:rsid w:val="00B04711"/>
    <w:rsid w:val="00B0558D"/>
    <w:rsid w:val="00B0652A"/>
    <w:rsid w:val="00B11CE5"/>
    <w:rsid w:val="00B13477"/>
    <w:rsid w:val="00B15AE8"/>
    <w:rsid w:val="00B1727F"/>
    <w:rsid w:val="00B24AFD"/>
    <w:rsid w:val="00B24CDC"/>
    <w:rsid w:val="00B250C2"/>
    <w:rsid w:val="00B261C6"/>
    <w:rsid w:val="00B2F31A"/>
    <w:rsid w:val="00B31EC8"/>
    <w:rsid w:val="00B354F6"/>
    <w:rsid w:val="00B35AA0"/>
    <w:rsid w:val="00B364DE"/>
    <w:rsid w:val="00B37AB7"/>
    <w:rsid w:val="00B37B54"/>
    <w:rsid w:val="00B40098"/>
    <w:rsid w:val="00B418CA"/>
    <w:rsid w:val="00B43B89"/>
    <w:rsid w:val="00B510BE"/>
    <w:rsid w:val="00B52B2C"/>
    <w:rsid w:val="00B53B05"/>
    <w:rsid w:val="00B55012"/>
    <w:rsid w:val="00B555E0"/>
    <w:rsid w:val="00B56786"/>
    <w:rsid w:val="00B64FDA"/>
    <w:rsid w:val="00B66A6E"/>
    <w:rsid w:val="00B675CA"/>
    <w:rsid w:val="00B72551"/>
    <w:rsid w:val="00B74575"/>
    <w:rsid w:val="00B77774"/>
    <w:rsid w:val="00B81215"/>
    <w:rsid w:val="00B82517"/>
    <w:rsid w:val="00B8252D"/>
    <w:rsid w:val="00B903E7"/>
    <w:rsid w:val="00B9071B"/>
    <w:rsid w:val="00B9172D"/>
    <w:rsid w:val="00B92A39"/>
    <w:rsid w:val="00BA1058"/>
    <w:rsid w:val="00BA1D1C"/>
    <w:rsid w:val="00BA8CB3"/>
    <w:rsid w:val="00BB3812"/>
    <w:rsid w:val="00BB4B27"/>
    <w:rsid w:val="00BB7E0B"/>
    <w:rsid w:val="00BC05AC"/>
    <w:rsid w:val="00BC0EED"/>
    <w:rsid w:val="00BD0CC8"/>
    <w:rsid w:val="00BD2A69"/>
    <w:rsid w:val="00BD5411"/>
    <w:rsid w:val="00BE06C1"/>
    <w:rsid w:val="00BE1DDD"/>
    <w:rsid w:val="00BE6D98"/>
    <w:rsid w:val="00BF04B5"/>
    <w:rsid w:val="00BF0871"/>
    <w:rsid w:val="00BF0F62"/>
    <w:rsid w:val="00BF29DD"/>
    <w:rsid w:val="00BF4A3C"/>
    <w:rsid w:val="00BF4DCA"/>
    <w:rsid w:val="00BF5E40"/>
    <w:rsid w:val="00C0497B"/>
    <w:rsid w:val="00C0529D"/>
    <w:rsid w:val="00C05979"/>
    <w:rsid w:val="00C07683"/>
    <w:rsid w:val="00C10901"/>
    <w:rsid w:val="00C10DC4"/>
    <w:rsid w:val="00C10EE5"/>
    <w:rsid w:val="00C113AE"/>
    <w:rsid w:val="00C1409A"/>
    <w:rsid w:val="00C23E3D"/>
    <w:rsid w:val="00C25307"/>
    <w:rsid w:val="00C3067C"/>
    <w:rsid w:val="00C35F87"/>
    <w:rsid w:val="00C3679C"/>
    <w:rsid w:val="00C407BD"/>
    <w:rsid w:val="00C41A7E"/>
    <w:rsid w:val="00C4237B"/>
    <w:rsid w:val="00C4426B"/>
    <w:rsid w:val="00C449FE"/>
    <w:rsid w:val="00C46FC9"/>
    <w:rsid w:val="00C50801"/>
    <w:rsid w:val="00C51B32"/>
    <w:rsid w:val="00C51DE8"/>
    <w:rsid w:val="00C5409B"/>
    <w:rsid w:val="00C56774"/>
    <w:rsid w:val="00C56A64"/>
    <w:rsid w:val="00C571EC"/>
    <w:rsid w:val="00C577BA"/>
    <w:rsid w:val="00C611DD"/>
    <w:rsid w:val="00C6120A"/>
    <w:rsid w:val="00C61643"/>
    <w:rsid w:val="00C71F66"/>
    <w:rsid w:val="00C74A4C"/>
    <w:rsid w:val="00C74C04"/>
    <w:rsid w:val="00C804C3"/>
    <w:rsid w:val="00C868FC"/>
    <w:rsid w:val="00C86B19"/>
    <w:rsid w:val="00C91B59"/>
    <w:rsid w:val="00C92EF8"/>
    <w:rsid w:val="00C97519"/>
    <w:rsid w:val="00C97D92"/>
    <w:rsid w:val="00CA176D"/>
    <w:rsid w:val="00CA2E59"/>
    <w:rsid w:val="00CA67F2"/>
    <w:rsid w:val="00CB0939"/>
    <w:rsid w:val="00CB2975"/>
    <w:rsid w:val="00CB5E02"/>
    <w:rsid w:val="00CB61CD"/>
    <w:rsid w:val="00CB7593"/>
    <w:rsid w:val="00CC001F"/>
    <w:rsid w:val="00CC4A65"/>
    <w:rsid w:val="00CC6DAC"/>
    <w:rsid w:val="00CD2B39"/>
    <w:rsid w:val="00CD7433"/>
    <w:rsid w:val="00CE06CB"/>
    <w:rsid w:val="00CE17FF"/>
    <w:rsid w:val="00CE2EBD"/>
    <w:rsid w:val="00CE6BE3"/>
    <w:rsid w:val="00CF23B1"/>
    <w:rsid w:val="00CF4335"/>
    <w:rsid w:val="00D00DF6"/>
    <w:rsid w:val="00D00E4B"/>
    <w:rsid w:val="00D0471C"/>
    <w:rsid w:val="00D048D6"/>
    <w:rsid w:val="00D05D57"/>
    <w:rsid w:val="00D13284"/>
    <w:rsid w:val="00D148C1"/>
    <w:rsid w:val="00D14F50"/>
    <w:rsid w:val="00D160C7"/>
    <w:rsid w:val="00D163E1"/>
    <w:rsid w:val="00D1726B"/>
    <w:rsid w:val="00D2060D"/>
    <w:rsid w:val="00D230AB"/>
    <w:rsid w:val="00D2395D"/>
    <w:rsid w:val="00D31849"/>
    <w:rsid w:val="00D32AD2"/>
    <w:rsid w:val="00D32BA1"/>
    <w:rsid w:val="00D33EBC"/>
    <w:rsid w:val="00D3680B"/>
    <w:rsid w:val="00D378D9"/>
    <w:rsid w:val="00D402E6"/>
    <w:rsid w:val="00D42513"/>
    <w:rsid w:val="00D43EE7"/>
    <w:rsid w:val="00D450F0"/>
    <w:rsid w:val="00D457A1"/>
    <w:rsid w:val="00D5116B"/>
    <w:rsid w:val="00D53DE2"/>
    <w:rsid w:val="00D56CAB"/>
    <w:rsid w:val="00D57C4F"/>
    <w:rsid w:val="00D616B0"/>
    <w:rsid w:val="00D6614B"/>
    <w:rsid w:val="00D71D5A"/>
    <w:rsid w:val="00D75F10"/>
    <w:rsid w:val="00D770D9"/>
    <w:rsid w:val="00D7EEF0"/>
    <w:rsid w:val="00D8292E"/>
    <w:rsid w:val="00D84CFD"/>
    <w:rsid w:val="00D85E15"/>
    <w:rsid w:val="00D90B78"/>
    <w:rsid w:val="00D95771"/>
    <w:rsid w:val="00DB0050"/>
    <w:rsid w:val="00DB22D7"/>
    <w:rsid w:val="00DB3B17"/>
    <w:rsid w:val="00DC1188"/>
    <w:rsid w:val="00DC14ED"/>
    <w:rsid w:val="00DC1718"/>
    <w:rsid w:val="00DC4DB4"/>
    <w:rsid w:val="00DE1651"/>
    <w:rsid w:val="00DE2A2C"/>
    <w:rsid w:val="00DE4B07"/>
    <w:rsid w:val="00DF45D7"/>
    <w:rsid w:val="00DF4736"/>
    <w:rsid w:val="00DF6D55"/>
    <w:rsid w:val="00E0004F"/>
    <w:rsid w:val="00E00A47"/>
    <w:rsid w:val="00E021B4"/>
    <w:rsid w:val="00E043D2"/>
    <w:rsid w:val="00E05045"/>
    <w:rsid w:val="00E0686F"/>
    <w:rsid w:val="00E13468"/>
    <w:rsid w:val="00E214C2"/>
    <w:rsid w:val="00E26287"/>
    <w:rsid w:val="00E26D92"/>
    <w:rsid w:val="00E2733F"/>
    <w:rsid w:val="00E30692"/>
    <w:rsid w:val="00E306AD"/>
    <w:rsid w:val="00E30B6D"/>
    <w:rsid w:val="00E35A23"/>
    <w:rsid w:val="00E416A3"/>
    <w:rsid w:val="00E4372E"/>
    <w:rsid w:val="00E460B6"/>
    <w:rsid w:val="00E501D1"/>
    <w:rsid w:val="00E505B5"/>
    <w:rsid w:val="00E51E72"/>
    <w:rsid w:val="00E54003"/>
    <w:rsid w:val="00E55ABF"/>
    <w:rsid w:val="00E55B88"/>
    <w:rsid w:val="00E57EFE"/>
    <w:rsid w:val="00E6045B"/>
    <w:rsid w:val="00E613E6"/>
    <w:rsid w:val="00E63971"/>
    <w:rsid w:val="00E64912"/>
    <w:rsid w:val="00E654BE"/>
    <w:rsid w:val="00E66F42"/>
    <w:rsid w:val="00E673EC"/>
    <w:rsid w:val="00E7097E"/>
    <w:rsid w:val="00E74134"/>
    <w:rsid w:val="00E7736A"/>
    <w:rsid w:val="00E80433"/>
    <w:rsid w:val="00E81CF4"/>
    <w:rsid w:val="00E92011"/>
    <w:rsid w:val="00E921F8"/>
    <w:rsid w:val="00E9767E"/>
    <w:rsid w:val="00E97682"/>
    <w:rsid w:val="00E97E94"/>
    <w:rsid w:val="00EA1656"/>
    <w:rsid w:val="00EA46C1"/>
    <w:rsid w:val="00EA4FAA"/>
    <w:rsid w:val="00EB108E"/>
    <w:rsid w:val="00EC2EF8"/>
    <w:rsid w:val="00EC31F3"/>
    <w:rsid w:val="00EC3E16"/>
    <w:rsid w:val="00ED2614"/>
    <w:rsid w:val="00ED68E5"/>
    <w:rsid w:val="00EE39F2"/>
    <w:rsid w:val="00EE7F05"/>
    <w:rsid w:val="00EF1AD9"/>
    <w:rsid w:val="00EF4BB2"/>
    <w:rsid w:val="00EF54EB"/>
    <w:rsid w:val="00F00B33"/>
    <w:rsid w:val="00F0140F"/>
    <w:rsid w:val="00F03B2B"/>
    <w:rsid w:val="00F04E86"/>
    <w:rsid w:val="00F05095"/>
    <w:rsid w:val="00F11590"/>
    <w:rsid w:val="00F12DE2"/>
    <w:rsid w:val="00F13952"/>
    <w:rsid w:val="00F14AC1"/>
    <w:rsid w:val="00F170A3"/>
    <w:rsid w:val="00F17517"/>
    <w:rsid w:val="00F222F2"/>
    <w:rsid w:val="00F225D5"/>
    <w:rsid w:val="00F30157"/>
    <w:rsid w:val="00F30C03"/>
    <w:rsid w:val="00F32C51"/>
    <w:rsid w:val="00F332A8"/>
    <w:rsid w:val="00F33CF1"/>
    <w:rsid w:val="00F4068C"/>
    <w:rsid w:val="00F43EE9"/>
    <w:rsid w:val="00F44D28"/>
    <w:rsid w:val="00F45B07"/>
    <w:rsid w:val="00F4E64A"/>
    <w:rsid w:val="00F55AF3"/>
    <w:rsid w:val="00F56B53"/>
    <w:rsid w:val="00F62D7A"/>
    <w:rsid w:val="00F72753"/>
    <w:rsid w:val="00F8226E"/>
    <w:rsid w:val="00F82C9E"/>
    <w:rsid w:val="00F9244E"/>
    <w:rsid w:val="00FA18E9"/>
    <w:rsid w:val="00FA3CCB"/>
    <w:rsid w:val="00FA775E"/>
    <w:rsid w:val="00FC0FB3"/>
    <w:rsid w:val="00FD3750"/>
    <w:rsid w:val="00FD4056"/>
    <w:rsid w:val="00FD504D"/>
    <w:rsid w:val="00FD622C"/>
    <w:rsid w:val="00FD6333"/>
    <w:rsid w:val="00FD704B"/>
    <w:rsid w:val="00FD73AD"/>
    <w:rsid w:val="00FE0110"/>
    <w:rsid w:val="00FE06DE"/>
    <w:rsid w:val="00FE0976"/>
    <w:rsid w:val="00FE1498"/>
    <w:rsid w:val="00FE2D72"/>
    <w:rsid w:val="00FE7B99"/>
    <w:rsid w:val="00FF60F7"/>
    <w:rsid w:val="01059C96"/>
    <w:rsid w:val="010CA46F"/>
    <w:rsid w:val="0117A43F"/>
    <w:rsid w:val="01211541"/>
    <w:rsid w:val="01332C3F"/>
    <w:rsid w:val="01496AE3"/>
    <w:rsid w:val="016B30CD"/>
    <w:rsid w:val="0184228A"/>
    <w:rsid w:val="018A9FDA"/>
    <w:rsid w:val="018C0D60"/>
    <w:rsid w:val="01A73B1C"/>
    <w:rsid w:val="01A93F79"/>
    <w:rsid w:val="01AACB4F"/>
    <w:rsid w:val="01ADFAB6"/>
    <w:rsid w:val="01AE7864"/>
    <w:rsid w:val="01B29142"/>
    <w:rsid w:val="01C08F33"/>
    <w:rsid w:val="01D1A67A"/>
    <w:rsid w:val="01D37DFF"/>
    <w:rsid w:val="01E566BC"/>
    <w:rsid w:val="01F3419F"/>
    <w:rsid w:val="020866E5"/>
    <w:rsid w:val="0208F19F"/>
    <w:rsid w:val="020FD395"/>
    <w:rsid w:val="021384AF"/>
    <w:rsid w:val="0213A078"/>
    <w:rsid w:val="02188EC4"/>
    <w:rsid w:val="021AC8B3"/>
    <w:rsid w:val="0221BCEA"/>
    <w:rsid w:val="02236171"/>
    <w:rsid w:val="0224D59B"/>
    <w:rsid w:val="0227C11E"/>
    <w:rsid w:val="02328708"/>
    <w:rsid w:val="0236735F"/>
    <w:rsid w:val="023F5896"/>
    <w:rsid w:val="024C9BC2"/>
    <w:rsid w:val="025921D0"/>
    <w:rsid w:val="02912723"/>
    <w:rsid w:val="02924E85"/>
    <w:rsid w:val="02957AC4"/>
    <w:rsid w:val="02A743CA"/>
    <w:rsid w:val="02B3D8D4"/>
    <w:rsid w:val="02B46778"/>
    <w:rsid w:val="02C55623"/>
    <w:rsid w:val="02D18AC5"/>
    <w:rsid w:val="02D2ED9E"/>
    <w:rsid w:val="02DA3E2D"/>
    <w:rsid w:val="02DF03FE"/>
    <w:rsid w:val="02E01A40"/>
    <w:rsid w:val="02E1931F"/>
    <w:rsid w:val="02FF8D37"/>
    <w:rsid w:val="03063A13"/>
    <w:rsid w:val="03084560"/>
    <w:rsid w:val="03155E0C"/>
    <w:rsid w:val="03290ED7"/>
    <w:rsid w:val="03298A42"/>
    <w:rsid w:val="03705746"/>
    <w:rsid w:val="0373A761"/>
    <w:rsid w:val="0382ACA2"/>
    <w:rsid w:val="038339F4"/>
    <w:rsid w:val="0386A935"/>
    <w:rsid w:val="039BEA94"/>
    <w:rsid w:val="03A84127"/>
    <w:rsid w:val="03BD9C31"/>
    <w:rsid w:val="03C231FB"/>
    <w:rsid w:val="03C8C861"/>
    <w:rsid w:val="03D44F7D"/>
    <w:rsid w:val="04041436"/>
    <w:rsid w:val="040B6992"/>
    <w:rsid w:val="04107CD6"/>
    <w:rsid w:val="0419D1D4"/>
    <w:rsid w:val="04228EA7"/>
    <w:rsid w:val="0427E87C"/>
    <w:rsid w:val="0431889D"/>
    <w:rsid w:val="044169D8"/>
    <w:rsid w:val="04432EC2"/>
    <w:rsid w:val="0450D49A"/>
    <w:rsid w:val="04514A3F"/>
    <w:rsid w:val="045AA748"/>
    <w:rsid w:val="045F4BE8"/>
    <w:rsid w:val="04601BAC"/>
    <w:rsid w:val="04657916"/>
    <w:rsid w:val="0466A8FF"/>
    <w:rsid w:val="047371E4"/>
    <w:rsid w:val="048A6AE5"/>
    <w:rsid w:val="04AA3003"/>
    <w:rsid w:val="04B47A36"/>
    <w:rsid w:val="04B7316B"/>
    <w:rsid w:val="04BFFE06"/>
    <w:rsid w:val="04C29F02"/>
    <w:rsid w:val="04C7D5B4"/>
    <w:rsid w:val="04DB7DC2"/>
    <w:rsid w:val="04FC8EBC"/>
    <w:rsid w:val="04FF6E12"/>
    <w:rsid w:val="05000656"/>
    <w:rsid w:val="05010CC0"/>
    <w:rsid w:val="0508E9C2"/>
    <w:rsid w:val="050F694F"/>
    <w:rsid w:val="051F6749"/>
    <w:rsid w:val="052828A6"/>
    <w:rsid w:val="0528B2F9"/>
    <w:rsid w:val="0541E527"/>
    <w:rsid w:val="054431D7"/>
    <w:rsid w:val="054510D4"/>
    <w:rsid w:val="055EFEB5"/>
    <w:rsid w:val="056204FF"/>
    <w:rsid w:val="05649DFD"/>
    <w:rsid w:val="05656CA7"/>
    <w:rsid w:val="05666729"/>
    <w:rsid w:val="0576600C"/>
    <w:rsid w:val="057D2DC7"/>
    <w:rsid w:val="058F46FB"/>
    <w:rsid w:val="0591CB94"/>
    <w:rsid w:val="059329D4"/>
    <w:rsid w:val="05A7EE57"/>
    <w:rsid w:val="05AA39C7"/>
    <w:rsid w:val="05BB5819"/>
    <w:rsid w:val="05C67E8D"/>
    <w:rsid w:val="05C76715"/>
    <w:rsid w:val="05EE05AB"/>
    <w:rsid w:val="05EF15D6"/>
    <w:rsid w:val="05F9D7BB"/>
    <w:rsid w:val="05FA3DCD"/>
    <w:rsid w:val="06061477"/>
    <w:rsid w:val="060D3B75"/>
    <w:rsid w:val="061DAA19"/>
    <w:rsid w:val="0621B1DD"/>
    <w:rsid w:val="0640124B"/>
    <w:rsid w:val="065B7A07"/>
    <w:rsid w:val="066CEA3D"/>
    <w:rsid w:val="066FE546"/>
    <w:rsid w:val="0676C8C9"/>
    <w:rsid w:val="0679B6CB"/>
    <w:rsid w:val="06851FE8"/>
    <w:rsid w:val="068CF628"/>
    <w:rsid w:val="06922AB5"/>
    <w:rsid w:val="069A012C"/>
    <w:rsid w:val="06B53190"/>
    <w:rsid w:val="06B5986E"/>
    <w:rsid w:val="06B5C4AB"/>
    <w:rsid w:val="06C1485F"/>
    <w:rsid w:val="06C6B2C2"/>
    <w:rsid w:val="06DE98B5"/>
    <w:rsid w:val="06F5D396"/>
    <w:rsid w:val="07084440"/>
    <w:rsid w:val="0711C342"/>
    <w:rsid w:val="071658D0"/>
    <w:rsid w:val="07350321"/>
    <w:rsid w:val="0740AA74"/>
    <w:rsid w:val="074BC551"/>
    <w:rsid w:val="074F24F3"/>
    <w:rsid w:val="0750E480"/>
    <w:rsid w:val="0760AD05"/>
    <w:rsid w:val="076C6BBB"/>
    <w:rsid w:val="07716D88"/>
    <w:rsid w:val="07872A05"/>
    <w:rsid w:val="0789B1D7"/>
    <w:rsid w:val="078AD65D"/>
    <w:rsid w:val="078E14E0"/>
    <w:rsid w:val="079F3014"/>
    <w:rsid w:val="07AA23BE"/>
    <w:rsid w:val="07CADA4C"/>
    <w:rsid w:val="07D96106"/>
    <w:rsid w:val="07DA8340"/>
    <w:rsid w:val="07E486CF"/>
    <w:rsid w:val="07F159C0"/>
    <w:rsid w:val="07FFA69F"/>
    <w:rsid w:val="0818E0D7"/>
    <w:rsid w:val="081E1F8E"/>
    <w:rsid w:val="08421DC6"/>
    <w:rsid w:val="0842BF11"/>
    <w:rsid w:val="0845FDA6"/>
    <w:rsid w:val="08480B76"/>
    <w:rsid w:val="08515A15"/>
    <w:rsid w:val="08687180"/>
    <w:rsid w:val="086C6051"/>
    <w:rsid w:val="08822C8C"/>
    <w:rsid w:val="08893E81"/>
    <w:rsid w:val="0899F484"/>
    <w:rsid w:val="08A1E785"/>
    <w:rsid w:val="08AB3D3D"/>
    <w:rsid w:val="08B1264A"/>
    <w:rsid w:val="08CDA92E"/>
    <w:rsid w:val="08DA753E"/>
    <w:rsid w:val="08E30B2E"/>
    <w:rsid w:val="08E44780"/>
    <w:rsid w:val="08F56329"/>
    <w:rsid w:val="090B1A0F"/>
    <w:rsid w:val="09122621"/>
    <w:rsid w:val="091BAC26"/>
    <w:rsid w:val="09300A89"/>
    <w:rsid w:val="093231B1"/>
    <w:rsid w:val="0932B638"/>
    <w:rsid w:val="0937F5C0"/>
    <w:rsid w:val="09386E69"/>
    <w:rsid w:val="09410466"/>
    <w:rsid w:val="0948D828"/>
    <w:rsid w:val="0980B854"/>
    <w:rsid w:val="098DECD3"/>
    <w:rsid w:val="099109B7"/>
    <w:rsid w:val="09A09F62"/>
    <w:rsid w:val="09A2D7D6"/>
    <w:rsid w:val="09A359BA"/>
    <w:rsid w:val="09A5A639"/>
    <w:rsid w:val="09AC6780"/>
    <w:rsid w:val="09B6299D"/>
    <w:rsid w:val="09C35CF6"/>
    <w:rsid w:val="09E17371"/>
    <w:rsid w:val="09ED63E2"/>
    <w:rsid w:val="09F932A3"/>
    <w:rsid w:val="0A05EEB4"/>
    <w:rsid w:val="0A073BA6"/>
    <w:rsid w:val="0A1B4374"/>
    <w:rsid w:val="0A2089CF"/>
    <w:rsid w:val="0A30A58A"/>
    <w:rsid w:val="0A34CF1B"/>
    <w:rsid w:val="0A37BE20"/>
    <w:rsid w:val="0A3DBE9B"/>
    <w:rsid w:val="0A3EEEA8"/>
    <w:rsid w:val="0A488B65"/>
    <w:rsid w:val="0A4CA240"/>
    <w:rsid w:val="0A52BC24"/>
    <w:rsid w:val="0A552204"/>
    <w:rsid w:val="0A56C853"/>
    <w:rsid w:val="0A587527"/>
    <w:rsid w:val="0A58B995"/>
    <w:rsid w:val="0A62C35F"/>
    <w:rsid w:val="0A669AF7"/>
    <w:rsid w:val="0A6E374A"/>
    <w:rsid w:val="0A807326"/>
    <w:rsid w:val="0A81E4A7"/>
    <w:rsid w:val="0A832F23"/>
    <w:rsid w:val="0A926986"/>
    <w:rsid w:val="0AA0A934"/>
    <w:rsid w:val="0AA404B6"/>
    <w:rsid w:val="0AAACB56"/>
    <w:rsid w:val="0AB1A842"/>
    <w:rsid w:val="0AB4291B"/>
    <w:rsid w:val="0AB83DE8"/>
    <w:rsid w:val="0AC8DFAE"/>
    <w:rsid w:val="0ADE4188"/>
    <w:rsid w:val="0AE14AC7"/>
    <w:rsid w:val="0AE27A3B"/>
    <w:rsid w:val="0AEA46B0"/>
    <w:rsid w:val="0AF18E3F"/>
    <w:rsid w:val="0AF60CE9"/>
    <w:rsid w:val="0B019CCE"/>
    <w:rsid w:val="0B10FBEA"/>
    <w:rsid w:val="0B1C61AC"/>
    <w:rsid w:val="0B378633"/>
    <w:rsid w:val="0B3D9833"/>
    <w:rsid w:val="0B4D7F0F"/>
    <w:rsid w:val="0B581183"/>
    <w:rsid w:val="0B5B6CF2"/>
    <w:rsid w:val="0B6FC225"/>
    <w:rsid w:val="0B6FF760"/>
    <w:rsid w:val="0B7D405D"/>
    <w:rsid w:val="0B90A27F"/>
    <w:rsid w:val="0BA35A58"/>
    <w:rsid w:val="0BA47CBB"/>
    <w:rsid w:val="0BB2A379"/>
    <w:rsid w:val="0BCDAC0E"/>
    <w:rsid w:val="0BE0202A"/>
    <w:rsid w:val="0BF42F71"/>
    <w:rsid w:val="0C00C38D"/>
    <w:rsid w:val="0C0979C7"/>
    <w:rsid w:val="0C107645"/>
    <w:rsid w:val="0C1E953D"/>
    <w:rsid w:val="0C200A63"/>
    <w:rsid w:val="0C24A533"/>
    <w:rsid w:val="0C2E1109"/>
    <w:rsid w:val="0C33979B"/>
    <w:rsid w:val="0C43BC4A"/>
    <w:rsid w:val="0C5A83B9"/>
    <w:rsid w:val="0C6BECBE"/>
    <w:rsid w:val="0C803451"/>
    <w:rsid w:val="0C8167CB"/>
    <w:rsid w:val="0C84B476"/>
    <w:rsid w:val="0C885447"/>
    <w:rsid w:val="0C92CAAC"/>
    <w:rsid w:val="0C97619E"/>
    <w:rsid w:val="0CAB3A88"/>
    <w:rsid w:val="0CC20A42"/>
    <w:rsid w:val="0CC3FA77"/>
    <w:rsid w:val="0CC43CF6"/>
    <w:rsid w:val="0CCDA718"/>
    <w:rsid w:val="0CCF56EC"/>
    <w:rsid w:val="0CD72CE9"/>
    <w:rsid w:val="0CE18E94"/>
    <w:rsid w:val="0D02CA46"/>
    <w:rsid w:val="0D0D1DEE"/>
    <w:rsid w:val="0D1FA51D"/>
    <w:rsid w:val="0D1FD688"/>
    <w:rsid w:val="0D20497C"/>
    <w:rsid w:val="0D3ACBCB"/>
    <w:rsid w:val="0D3C935A"/>
    <w:rsid w:val="0D4D4719"/>
    <w:rsid w:val="0D646E84"/>
    <w:rsid w:val="0D698DBF"/>
    <w:rsid w:val="0D6A3C3E"/>
    <w:rsid w:val="0D8BB836"/>
    <w:rsid w:val="0DAE669C"/>
    <w:rsid w:val="0DBEE58A"/>
    <w:rsid w:val="0DC2B19C"/>
    <w:rsid w:val="0DC3DACB"/>
    <w:rsid w:val="0DC50D52"/>
    <w:rsid w:val="0DDE3862"/>
    <w:rsid w:val="0DE55542"/>
    <w:rsid w:val="0DEE37C8"/>
    <w:rsid w:val="0DEEBF2B"/>
    <w:rsid w:val="0DF04CC6"/>
    <w:rsid w:val="0DF3FC51"/>
    <w:rsid w:val="0DFC81CA"/>
    <w:rsid w:val="0E0548C5"/>
    <w:rsid w:val="0E1D4B77"/>
    <w:rsid w:val="0E1F5FB9"/>
    <w:rsid w:val="0E254ECD"/>
    <w:rsid w:val="0E2F05EF"/>
    <w:rsid w:val="0E310DAD"/>
    <w:rsid w:val="0E3EEE97"/>
    <w:rsid w:val="0E3FFEF4"/>
    <w:rsid w:val="0E409C6E"/>
    <w:rsid w:val="0E4B6FF6"/>
    <w:rsid w:val="0E57B84F"/>
    <w:rsid w:val="0E5FF0E5"/>
    <w:rsid w:val="0E653EED"/>
    <w:rsid w:val="0E6DC407"/>
    <w:rsid w:val="0E8B7B71"/>
    <w:rsid w:val="0E983F5D"/>
    <w:rsid w:val="0E9EB239"/>
    <w:rsid w:val="0EA1F169"/>
    <w:rsid w:val="0EBA0FEA"/>
    <w:rsid w:val="0EC68968"/>
    <w:rsid w:val="0EC954AF"/>
    <w:rsid w:val="0ECE81B2"/>
    <w:rsid w:val="0ED1C4A7"/>
    <w:rsid w:val="0ED74168"/>
    <w:rsid w:val="0EE54097"/>
    <w:rsid w:val="0EEA689D"/>
    <w:rsid w:val="0EF5E8F1"/>
    <w:rsid w:val="0EFD2E9A"/>
    <w:rsid w:val="0F0090C8"/>
    <w:rsid w:val="0F08B6A9"/>
    <w:rsid w:val="0F0AA9CF"/>
    <w:rsid w:val="0F1D1E7E"/>
    <w:rsid w:val="0F233FCC"/>
    <w:rsid w:val="0F26C6A7"/>
    <w:rsid w:val="0F27AECA"/>
    <w:rsid w:val="0F34FA54"/>
    <w:rsid w:val="0F4F6B4E"/>
    <w:rsid w:val="0F62C04E"/>
    <w:rsid w:val="0F6D8337"/>
    <w:rsid w:val="0F77431C"/>
    <w:rsid w:val="0F77B379"/>
    <w:rsid w:val="0F8905D0"/>
    <w:rsid w:val="0F90160B"/>
    <w:rsid w:val="0F928156"/>
    <w:rsid w:val="0F935501"/>
    <w:rsid w:val="0F98D1B8"/>
    <w:rsid w:val="0FA883B0"/>
    <w:rsid w:val="0FAAD64C"/>
    <w:rsid w:val="0FAF8739"/>
    <w:rsid w:val="0FBC0715"/>
    <w:rsid w:val="0FBF9BBE"/>
    <w:rsid w:val="0FC28655"/>
    <w:rsid w:val="0FC99F52"/>
    <w:rsid w:val="0FD81872"/>
    <w:rsid w:val="0FDC24AD"/>
    <w:rsid w:val="0FE09B2B"/>
    <w:rsid w:val="0FE63C33"/>
    <w:rsid w:val="1008E27F"/>
    <w:rsid w:val="101B584E"/>
    <w:rsid w:val="102E25C5"/>
    <w:rsid w:val="103267CE"/>
    <w:rsid w:val="1051FB9F"/>
    <w:rsid w:val="10539E02"/>
    <w:rsid w:val="105432D1"/>
    <w:rsid w:val="1060DE25"/>
    <w:rsid w:val="10648A36"/>
    <w:rsid w:val="1067CF4A"/>
    <w:rsid w:val="107B0ABF"/>
    <w:rsid w:val="10A8DEF9"/>
    <w:rsid w:val="10B63ADB"/>
    <w:rsid w:val="10B724FA"/>
    <w:rsid w:val="10B7B7AF"/>
    <w:rsid w:val="10C661D8"/>
    <w:rsid w:val="10D1D0FD"/>
    <w:rsid w:val="10D88773"/>
    <w:rsid w:val="10E83092"/>
    <w:rsid w:val="10F289E3"/>
    <w:rsid w:val="110D9C73"/>
    <w:rsid w:val="110FAFAD"/>
    <w:rsid w:val="111F50EA"/>
    <w:rsid w:val="11245DAE"/>
    <w:rsid w:val="1124B364"/>
    <w:rsid w:val="1128FB21"/>
    <w:rsid w:val="11348B7D"/>
    <w:rsid w:val="1134CDAE"/>
    <w:rsid w:val="115572BA"/>
    <w:rsid w:val="11585984"/>
    <w:rsid w:val="116BCC11"/>
    <w:rsid w:val="116D2194"/>
    <w:rsid w:val="116F7861"/>
    <w:rsid w:val="1177135F"/>
    <w:rsid w:val="117A48D1"/>
    <w:rsid w:val="117B02EC"/>
    <w:rsid w:val="1182A3FB"/>
    <w:rsid w:val="11A607DD"/>
    <w:rsid w:val="11A929E8"/>
    <w:rsid w:val="11AB94DD"/>
    <w:rsid w:val="11ABE123"/>
    <w:rsid w:val="11BF202D"/>
    <w:rsid w:val="11C1B584"/>
    <w:rsid w:val="11C63E90"/>
    <w:rsid w:val="11D0AAEB"/>
    <w:rsid w:val="11DE8B48"/>
    <w:rsid w:val="11F6CDE9"/>
    <w:rsid w:val="11FDAA14"/>
    <w:rsid w:val="122E575F"/>
    <w:rsid w:val="122E68C5"/>
    <w:rsid w:val="12323787"/>
    <w:rsid w:val="124473E2"/>
    <w:rsid w:val="12554B56"/>
    <w:rsid w:val="12562871"/>
    <w:rsid w:val="125A9DE0"/>
    <w:rsid w:val="125EB830"/>
    <w:rsid w:val="1263C06F"/>
    <w:rsid w:val="126708A9"/>
    <w:rsid w:val="126BD386"/>
    <w:rsid w:val="1290FDEF"/>
    <w:rsid w:val="129F5106"/>
    <w:rsid w:val="12A5A89A"/>
    <w:rsid w:val="12B4B406"/>
    <w:rsid w:val="12BF380D"/>
    <w:rsid w:val="12C1F4C8"/>
    <w:rsid w:val="12C312D1"/>
    <w:rsid w:val="12C7287B"/>
    <w:rsid w:val="12C7B6CD"/>
    <w:rsid w:val="12CD0EB1"/>
    <w:rsid w:val="12DAC446"/>
    <w:rsid w:val="12EC0CDE"/>
    <w:rsid w:val="12F1C394"/>
    <w:rsid w:val="12F695FB"/>
    <w:rsid w:val="12F8BFF0"/>
    <w:rsid w:val="12F8DD72"/>
    <w:rsid w:val="13047230"/>
    <w:rsid w:val="130958F0"/>
    <w:rsid w:val="1311F0D3"/>
    <w:rsid w:val="1314EA00"/>
    <w:rsid w:val="1315A677"/>
    <w:rsid w:val="131D8940"/>
    <w:rsid w:val="131EBA7E"/>
    <w:rsid w:val="1328B826"/>
    <w:rsid w:val="133307B5"/>
    <w:rsid w:val="133EB7DC"/>
    <w:rsid w:val="134BB12D"/>
    <w:rsid w:val="135089D0"/>
    <w:rsid w:val="135288B7"/>
    <w:rsid w:val="1354A344"/>
    <w:rsid w:val="135C3296"/>
    <w:rsid w:val="136B190D"/>
    <w:rsid w:val="1389B4CD"/>
    <w:rsid w:val="13989D33"/>
    <w:rsid w:val="139D1BCA"/>
    <w:rsid w:val="13A718A9"/>
    <w:rsid w:val="13B8387A"/>
    <w:rsid w:val="13B8561D"/>
    <w:rsid w:val="13BE3B4C"/>
    <w:rsid w:val="13D19ACD"/>
    <w:rsid w:val="13E200E1"/>
    <w:rsid w:val="13EB5727"/>
    <w:rsid w:val="13EB89F6"/>
    <w:rsid w:val="13F292E2"/>
    <w:rsid w:val="13FAC94F"/>
    <w:rsid w:val="1401B9CD"/>
    <w:rsid w:val="140421C1"/>
    <w:rsid w:val="140A19F1"/>
    <w:rsid w:val="140CFD66"/>
    <w:rsid w:val="1435FDD9"/>
    <w:rsid w:val="1436B269"/>
    <w:rsid w:val="143E5D61"/>
    <w:rsid w:val="1448DAEB"/>
    <w:rsid w:val="144A28A0"/>
    <w:rsid w:val="144CE87B"/>
    <w:rsid w:val="1458A5D5"/>
    <w:rsid w:val="146364DA"/>
    <w:rsid w:val="146D448A"/>
    <w:rsid w:val="14736DBB"/>
    <w:rsid w:val="147E4759"/>
    <w:rsid w:val="14838B16"/>
    <w:rsid w:val="1487E2B6"/>
    <w:rsid w:val="1491C9E7"/>
    <w:rsid w:val="1498C2E9"/>
    <w:rsid w:val="14A299D5"/>
    <w:rsid w:val="14B2F47F"/>
    <w:rsid w:val="14B981DA"/>
    <w:rsid w:val="14E3EDD0"/>
    <w:rsid w:val="14E4A014"/>
    <w:rsid w:val="14E646FF"/>
    <w:rsid w:val="14F7CCEE"/>
    <w:rsid w:val="14FFE3C6"/>
    <w:rsid w:val="150A1E51"/>
    <w:rsid w:val="151BFABE"/>
    <w:rsid w:val="151C34E6"/>
    <w:rsid w:val="151C7BAA"/>
    <w:rsid w:val="15326FA8"/>
    <w:rsid w:val="153A06D5"/>
    <w:rsid w:val="153C6FD9"/>
    <w:rsid w:val="154FCA11"/>
    <w:rsid w:val="1569ADF1"/>
    <w:rsid w:val="157F6DB8"/>
    <w:rsid w:val="158A3FC1"/>
    <w:rsid w:val="1597D7F0"/>
    <w:rsid w:val="159BF586"/>
    <w:rsid w:val="159E3570"/>
    <w:rsid w:val="15A97313"/>
    <w:rsid w:val="15ADD9CA"/>
    <w:rsid w:val="15AF5329"/>
    <w:rsid w:val="15BA1C1F"/>
    <w:rsid w:val="15BF288B"/>
    <w:rsid w:val="15C0575B"/>
    <w:rsid w:val="15C317B5"/>
    <w:rsid w:val="15E38426"/>
    <w:rsid w:val="15E62F32"/>
    <w:rsid w:val="15FCB55F"/>
    <w:rsid w:val="1624EB96"/>
    <w:rsid w:val="162C6E51"/>
    <w:rsid w:val="163E1408"/>
    <w:rsid w:val="16557F5A"/>
    <w:rsid w:val="1669796F"/>
    <w:rsid w:val="1680DAAE"/>
    <w:rsid w:val="1683F6B0"/>
    <w:rsid w:val="1684674E"/>
    <w:rsid w:val="169FFD75"/>
    <w:rsid w:val="16B79D76"/>
    <w:rsid w:val="16B8AB94"/>
    <w:rsid w:val="16C5BDBE"/>
    <w:rsid w:val="16D0C8B6"/>
    <w:rsid w:val="16D43486"/>
    <w:rsid w:val="16D8EE98"/>
    <w:rsid w:val="16D8EEF4"/>
    <w:rsid w:val="16F44AAC"/>
    <w:rsid w:val="16FEEAD0"/>
    <w:rsid w:val="170191AA"/>
    <w:rsid w:val="17155943"/>
    <w:rsid w:val="1718E9D6"/>
    <w:rsid w:val="171AA37D"/>
    <w:rsid w:val="172709AD"/>
    <w:rsid w:val="1729DD99"/>
    <w:rsid w:val="172C6824"/>
    <w:rsid w:val="1731D3FC"/>
    <w:rsid w:val="173AADC6"/>
    <w:rsid w:val="17439843"/>
    <w:rsid w:val="17441B33"/>
    <w:rsid w:val="1744538D"/>
    <w:rsid w:val="17812961"/>
    <w:rsid w:val="17A3F793"/>
    <w:rsid w:val="17BA985A"/>
    <w:rsid w:val="17C4A4B8"/>
    <w:rsid w:val="17CBC99B"/>
    <w:rsid w:val="17D6578F"/>
    <w:rsid w:val="17D9E786"/>
    <w:rsid w:val="17E5D3CD"/>
    <w:rsid w:val="17E8CB25"/>
    <w:rsid w:val="17F06D16"/>
    <w:rsid w:val="17F1497B"/>
    <w:rsid w:val="17F85BF5"/>
    <w:rsid w:val="17FCE82E"/>
    <w:rsid w:val="17FF0377"/>
    <w:rsid w:val="1803D953"/>
    <w:rsid w:val="18051842"/>
    <w:rsid w:val="180AF7A1"/>
    <w:rsid w:val="181B6B53"/>
    <w:rsid w:val="181F01A4"/>
    <w:rsid w:val="18328851"/>
    <w:rsid w:val="18365D57"/>
    <w:rsid w:val="18391F50"/>
    <w:rsid w:val="183A9D3C"/>
    <w:rsid w:val="183B73CE"/>
    <w:rsid w:val="1850C786"/>
    <w:rsid w:val="1852BA37"/>
    <w:rsid w:val="1853EF0D"/>
    <w:rsid w:val="1857CEC6"/>
    <w:rsid w:val="185E210C"/>
    <w:rsid w:val="186BCED5"/>
    <w:rsid w:val="187A112E"/>
    <w:rsid w:val="18845C71"/>
    <w:rsid w:val="188988B4"/>
    <w:rsid w:val="189115EC"/>
    <w:rsid w:val="18AFC375"/>
    <w:rsid w:val="18B8B847"/>
    <w:rsid w:val="18D1A826"/>
    <w:rsid w:val="18D7C41A"/>
    <w:rsid w:val="18DF68A4"/>
    <w:rsid w:val="18E8515A"/>
    <w:rsid w:val="18EA7207"/>
    <w:rsid w:val="18EF8C2E"/>
    <w:rsid w:val="18F7837B"/>
    <w:rsid w:val="18F7CFB8"/>
    <w:rsid w:val="1908E1A9"/>
    <w:rsid w:val="191D38C7"/>
    <w:rsid w:val="191DCFF4"/>
    <w:rsid w:val="19355FF6"/>
    <w:rsid w:val="1938F4A6"/>
    <w:rsid w:val="1943BE74"/>
    <w:rsid w:val="195DBC00"/>
    <w:rsid w:val="1972A461"/>
    <w:rsid w:val="19739BFF"/>
    <w:rsid w:val="197CDD59"/>
    <w:rsid w:val="197DD719"/>
    <w:rsid w:val="1982B818"/>
    <w:rsid w:val="198FDA46"/>
    <w:rsid w:val="19915BD6"/>
    <w:rsid w:val="19973C2C"/>
    <w:rsid w:val="1999718D"/>
    <w:rsid w:val="19A3A87D"/>
    <w:rsid w:val="19A8FFCF"/>
    <w:rsid w:val="19AA756C"/>
    <w:rsid w:val="19B685A1"/>
    <w:rsid w:val="19B928E4"/>
    <w:rsid w:val="19C4E31B"/>
    <w:rsid w:val="19C6586C"/>
    <w:rsid w:val="19CB7FD4"/>
    <w:rsid w:val="19D3FA40"/>
    <w:rsid w:val="19E54A0A"/>
    <w:rsid w:val="19F8DE69"/>
    <w:rsid w:val="1A0192C7"/>
    <w:rsid w:val="1A033C77"/>
    <w:rsid w:val="1A09937E"/>
    <w:rsid w:val="1A1368EF"/>
    <w:rsid w:val="1A21718E"/>
    <w:rsid w:val="1A21D2E2"/>
    <w:rsid w:val="1A31CD4C"/>
    <w:rsid w:val="1A36E641"/>
    <w:rsid w:val="1A3D6791"/>
    <w:rsid w:val="1A40B703"/>
    <w:rsid w:val="1A581973"/>
    <w:rsid w:val="1A58A4C0"/>
    <w:rsid w:val="1A5DB134"/>
    <w:rsid w:val="1A709E24"/>
    <w:rsid w:val="1A74E625"/>
    <w:rsid w:val="1AB0E9F8"/>
    <w:rsid w:val="1AB165FA"/>
    <w:rsid w:val="1AB91372"/>
    <w:rsid w:val="1AC09723"/>
    <w:rsid w:val="1ACA49C5"/>
    <w:rsid w:val="1ADA33F0"/>
    <w:rsid w:val="1ADC9B02"/>
    <w:rsid w:val="1ADD8C6B"/>
    <w:rsid w:val="1AE8CC9A"/>
    <w:rsid w:val="1AF3A3A1"/>
    <w:rsid w:val="1B1403DA"/>
    <w:rsid w:val="1B15B242"/>
    <w:rsid w:val="1B3AFA3F"/>
    <w:rsid w:val="1B523BF1"/>
    <w:rsid w:val="1B5AAB94"/>
    <w:rsid w:val="1B612D54"/>
    <w:rsid w:val="1B6469F9"/>
    <w:rsid w:val="1B6580A3"/>
    <w:rsid w:val="1B771DC0"/>
    <w:rsid w:val="1B8263B7"/>
    <w:rsid w:val="1B90DB20"/>
    <w:rsid w:val="1B9C6135"/>
    <w:rsid w:val="1B9F2379"/>
    <w:rsid w:val="1BA0EF8B"/>
    <w:rsid w:val="1BA384CE"/>
    <w:rsid w:val="1BA6CE5F"/>
    <w:rsid w:val="1BA771DA"/>
    <w:rsid w:val="1BCC39A7"/>
    <w:rsid w:val="1BED3DC9"/>
    <w:rsid w:val="1BF57795"/>
    <w:rsid w:val="1BF5E045"/>
    <w:rsid w:val="1BF9977B"/>
    <w:rsid w:val="1BFAE9BB"/>
    <w:rsid w:val="1BFD4931"/>
    <w:rsid w:val="1C02D35E"/>
    <w:rsid w:val="1C07544B"/>
    <w:rsid w:val="1C0FA38E"/>
    <w:rsid w:val="1C128083"/>
    <w:rsid w:val="1C141B19"/>
    <w:rsid w:val="1C22FEAD"/>
    <w:rsid w:val="1C25531A"/>
    <w:rsid w:val="1C2E040E"/>
    <w:rsid w:val="1C2E867E"/>
    <w:rsid w:val="1C30EC9D"/>
    <w:rsid w:val="1C31EB3A"/>
    <w:rsid w:val="1C39F7E9"/>
    <w:rsid w:val="1C3BEE34"/>
    <w:rsid w:val="1C40BE16"/>
    <w:rsid w:val="1C4B4E14"/>
    <w:rsid w:val="1C5C0022"/>
    <w:rsid w:val="1C640A29"/>
    <w:rsid w:val="1C671B70"/>
    <w:rsid w:val="1C7916DF"/>
    <w:rsid w:val="1C86D5D4"/>
    <w:rsid w:val="1C964628"/>
    <w:rsid w:val="1C970CE4"/>
    <w:rsid w:val="1C9D93AE"/>
    <w:rsid w:val="1CB1D686"/>
    <w:rsid w:val="1CB9C813"/>
    <w:rsid w:val="1CD4AB49"/>
    <w:rsid w:val="1CE59003"/>
    <w:rsid w:val="1CEDEEE1"/>
    <w:rsid w:val="1D0392BF"/>
    <w:rsid w:val="1D059979"/>
    <w:rsid w:val="1D063E65"/>
    <w:rsid w:val="1D06ACB2"/>
    <w:rsid w:val="1D0D87D0"/>
    <w:rsid w:val="1D0E1B4B"/>
    <w:rsid w:val="1D1390EF"/>
    <w:rsid w:val="1D169C02"/>
    <w:rsid w:val="1D300209"/>
    <w:rsid w:val="1D342D8F"/>
    <w:rsid w:val="1D353BD0"/>
    <w:rsid w:val="1D5D6CC0"/>
    <w:rsid w:val="1D7A22A2"/>
    <w:rsid w:val="1DA69960"/>
    <w:rsid w:val="1DB68D65"/>
    <w:rsid w:val="1DBB5B6E"/>
    <w:rsid w:val="1DC790F5"/>
    <w:rsid w:val="1DCCE028"/>
    <w:rsid w:val="1DE45079"/>
    <w:rsid w:val="1DF16ED4"/>
    <w:rsid w:val="1DFC98FE"/>
    <w:rsid w:val="1E0AECC3"/>
    <w:rsid w:val="1E0FDA6D"/>
    <w:rsid w:val="1E1BB16E"/>
    <w:rsid w:val="1E301DB0"/>
    <w:rsid w:val="1E45EECB"/>
    <w:rsid w:val="1E613B0C"/>
    <w:rsid w:val="1E68B293"/>
    <w:rsid w:val="1E7596E1"/>
    <w:rsid w:val="1E7CAC5E"/>
    <w:rsid w:val="1E82E635"/>
    <w:rsid w:val="1E888820"/>
    <w:rsid w:val="1E8CCE30"/>
    <w:rsid w:val="1E9959BA"/>
    <w:rsid w:val="1EA32EED"/>
    <w:rsid w:val="1EA7F76B"/>
    <w:rsid w:val="1EAC0D7D"/>
    <w:rsid w:val="1EB4A273"/>
    <w:rsid w:val="1EB7347E"/>
    <w:rsid w:val="1EBA74A6"/>
    <w:rsid w:val="1EC15C8D"/>
    <w:rsid w:val="1ECBC7F5"/>
    <w:rsid w:val="1ECE2B5B"/>
    <w:rsid w:val="1ED78ACF"/>
    <w:rsid w:val="1ED96F2E"/>
    <w:rsid w:val="1EF46F28"/>
    <w:rsid w:val="1EF4DB7B"/>
    <w:rsid w:val="1EFC3E25"/>
    <w:rsid w:val="1F0A5E62"/>
    <w:rsid w:val="1F0B135A"/>
    <w:rsid w:val="1F2696A5"/>
    <w:rsid w:val="1F328A2A"/>
    <w:rsid w:val="1F337456"/>
    <w:rsid w:val="1F35FD61"/>
    <w:rsid w:val="1F377A09"/>
    <w:rsid w:val="1F48980A"/>
    <w:rsid w:val="1F547F4E"/>
    <w:rsid w:val="1F5C5E66"/>
    <w:rsid w:val="1F76225E"/>
    <w:rsid w:val="1F8E01ED"/>
    <w:rsid w:val="1F94FEFE"/>
    <w:rsid w:val="1F9EE35A"/>
    <w:rsid w:val="1FA33306"/>
    <w:rsid w:val="1FA9946A"/>
    <w:rsid w:val="1FABD758"/>
    <w:rsid w:val="1FB4EDA1"/>
    <w:rsid w:val="1FCE6BD4"/>
    <w:rsid w:val="1FCF5989"/>
    <w:rsid w:val="1FD54467"/>
    <w:rsid w:val="1FE30F0D"/>
    <w:rsid w:val="200EAB2D"/>
    <w:rsid w:val="202ACA7A"/>
    <w:rsid w:val="2039A04D"/>
    <w:rsid w:val="203EF4B4"/>
    <w:rsid w:val="2051D9ED"/>
    <w:rsid w:val="205F2BD2"/>
    <w:rsid w:val="205FA645"/>
    <w:rsid w:val="2064AEAB"/>
    <w:rsid w:val="2069BB5A"/>
    <w:rsid w:val="206D202C"/>
    <w:rsid w:val="206E080E"/>
    <w:rsid w:val="20727349"/>
    <w:rsid w:val="20728626"/>
    <w:rsid w:val="207D795A"/>
    <w:rsid w:val="208CCD8C"/>
    <w:rsid w:val="20A660B3"/>
    <w:rsid w:val="20B645B5"/>
    <w:rsid w:val="20B7AF84"/>
    <w:rsid w:val="20C3FD34"/>
    <w:rsid w:val="20E74A7C"/>
    <w:rsid w:val="20EF5199"/>
    <w:rsid w:val="20F71C93"/>
    <w:rsid w:val="20F8EA83"/>
    <w:rsid w:val="20FBB024"/>
    <w:rsid w:val="20FCD8B1"/>
    <w:rsid w:val="20FE7AC8"/>
    <w:rsid w:val="21000CB9"/>
    <w:rsid w:val="210CCBA5"/>
    <w:rsid w:val="210EDA32"/>
    <w:rsid w:val="210FA485"/>
    <w:rsid w:val="211B926E"/>
    <w:rsid w:val="213100F2"/>
    <w:rsid w:val="214C8B8F"/>
    <w:rsid w:val="215B4B8D"/>
    <w:rsid w:val="21738EF8"/>
    <w:rsid w:val="2177F9FC"/>
    <w:rsid w:val="21802868"/>
    <w:rsid w:val="2185D716"/>
    <w:rsid w:val="218A05DE"/>
    <w:rsid w:val="218CF594"/>
    <w:rsid w:val="218E5917"/>
    <w:rsid w:val="219BA2AA"/>
    <w:rsid w:val="21BD8560"/>
    <w:rsid w:val="21BFBDDB"/>
    <w:rsid w:val="21C093E6"/>
    <w:rsid w:val="21C69ADB"/>
    <w:rsid w:val="21CB2D65"/>
    <w:rsid w:val="21D2E31E"/>
    <w:rsid w:val="21D2F205"/>
    <w:rsid w:val="21DAC515"/>
    <w:rsid w:val="21EC228B"/>
    <w:rsid w:val="21F0A36F"/>
    <w:rsid w:val="21F525FF"/>
    <w:rsid w:val="21F9EA02"/>
    <w:rsid w:val="220EED84"/>
    <w:rsid w:val="22128AA5"/>
    <w:rsid w:val="221F18EE"/>
    <w:rsid w:val="2227CFCC"/>
    <w:rsid w:val="2233F046"/>
    <w:rsid w:val="223EC083"/>
    <w:rsid w:val="2264DBA6"/>
    <w:rsid w:val="2283CD72"/>
    <w:rsid w:val="2289C40B"/>
    <w:rsid w:val="2289E229"/>
    <w:rsid w:val="228E04AB"/>
    <w:rsid w:val="22949FCB"/>
    <w:rsid w:val="2297216C"/>
    <w:rsid w:val="22976E3E"/>
    <w:rsid w:val="229C35DC"/>
    <w:rsid w:val="22A5A081"/>
    <w:rsid w:val="22A850BC"/>
    <w:rsid w:val="22ACC182"/>
    <w:rsid w:val="22B8505E"/>
    <w:rsid w:val="22C498CF"/>
    <w:rsid w:val="22CA9FA5"/>
    <w:rsid w:val="22D3A8EB"/>
    <w:rsid w:val="22D79136"/>
    <w:rsid w:val="22E37440"/>
    <w:rsid w:val="22FA23C9"/>
    <w:rsid w:val="230A726B"/>
    <w:rsid w:val="23107896"/>
    <w:rsid w:val="23131595"/>
    <w:rsid w:val="231EF813"/>
    <w:rsid w:val="23246CE0"/>
    <w:rsid w:val="2325B16A"/>
    <w:rsid w:val="232F91B6"/>
    <w:rsid w:val="23486412"/>
    <w:rsid w:val="234EB07B"/>
    <w:rsid w:val="235B5A10"/>
    <w:rsid w:val="23871452"/>
    <w:rsid w:val="238BD98E"/>
    <w:rsid w:val="238EE401"/>
    <w:rsid w:val="2390556B"/>
    <w:rsid w:val="23A3423E"/>
    <w:rsid w:val="23A9B71E"/>
    <w:rsid w:val="23C23A17"/>
    <w:rsid w:val="23C74B4D"/>
    <w:rsid w:val="23EEBEDF"/>
    <w:rsid w:val="23F31490"/>
    <w:rsid w:val="23FD3261"/>
    <w:rsid w:val="24021C2A"/>
    <w:rsid w:val="240D1E48"/>
    <w:rsid w:val="241AEE9F"/>
    <w:rsid w:val="242341FB"/>
    <w:rsid w:val="2424DBC1"/>
    <w:rsid w:val="242AFE14"/>
    <w:rsid w:val="242E159E"/>
    <w:rsid w:val="2438AF09"/>
    <w:rsid w:val="244202B6"/>
    <w:rsid w:val="24429EE3"/>
    <w:rsid w:val="244C38A0"/>
    <w:rsid w:val="2455EA57"/>
    <w:rsid w:val="24577DF7"/>
    <w:rsid w:val="245D7306"/>
    <w:rsid w:val="245EE1D3"/>
    <w:rsid w:val="2465E34A"/>
    <w:rsid w:val="2466075E"/>
    <w:rsid w:val="2473C41A"/>
    <w:rsid w:val="2484D9D6"/>
    <w:rsid w:val="248AC910"/>
    <w:rsid w:val="24A42E8B"/>
    <w:rsid w:val="24A7F977"/>
    <w:rsid w:val="24B829FE"/>
    <w:rsid w:val="24BC1136"/>
    <w:rsid w:val="24C91962"/>
    <w:rsid w:val="24CC660D"/>
    <w:rsid w:val="24CE8D30"/>
    <w:rsid w:val="24FB650D"/>
    <w:rsid w:val="25069B31"/>
    <w:rsid w:val="250978A6"/>
    <w:rsid w:val="2510FAC5"/>
    <w:rsid w:val="2511D0C4"/>
    <w:rsid w:val="25132E8C"/>
    <w:rsid w:val="2513F0DF"/>
    <w:rsid w:val="252193C7"/>
    <w:rsid w:val="252D78EB"/>
    <w:rsid w:val="25368D2F"/>
    <w:rsid w:val="25403897"/>
    <w:rsid w:val="25445CE1"/>
    <w:rsid w:val="25475AB1"/>
    <w:rsid w:val="25696579"/>
    <w:rsid w:val="2575F4CD"/>
    <w:rsid w:val="258B204C"/>
    <w:rsid w:val="25B14FC1"/>
    <w:rsid w:val="25BB1890"/>
    <w:rsid w:val="25D452AB"/>
    <w:rsid w:val="25D90935"/>
    <w:rsid w:val="25F2CD05"/>
    <w:rsid w:val="2605C830"/>
    <w:rsid w:val="260DB4A1"/>
    <w:rsid w:val="26172A0F"/>
    <w:rsid w:val="261E0EC6"/>
    <w:rsid w:val="26277EC3"/>
    <w:rsid w:val="2631C48B"/>
    <w:rsid w:val="26361547"/>
    <w:rsid w:val="26399C20"/>
    <w:rsid w:val="26406A1B"/>
    <w:rsid w:val="264B5FDE"/>
    <w:rsid w:val="26714DD1"/>
    <w:rsid w:val="267B0302"/>
    <w:rsid w:val="267FE39A"/>
    <w:rsid w:val="26971A74"/>
    <w:rsid w:val="269E7DFF"/>
    <w:rsid w:val="269EAB97"/>
    <w:rsid w:val="26A125CB"/>
    <w:rsid w:val="26B1391F"/>
    <w:rsid w:val="26B441E7"/>
    <w:rsid w:val="26B9352A"/>
    <w:rsid w:val="26DBB8C9"/>
    <w:rsid w:val="26EAB835"/>
    <w:rsid w:val="26F16E83"/>
    <w:rsid w:val="26F822AF"/>
    <w:rsid w:val="26FCA5B8"/>
    <w:rsid w:val="271FDC37"/>
    <w:rsid w:val="2726A789"/>
    <w:rsid w:val="2728FE85"/>
    <w:rsid w:val="272A8B8F"/>
    <w:rsid w:val="2732907C"/>
    <w:rsid w:val="27468753"/>
    <w:rsid w:val="274C7C83"/>
    <w:rsid w:val="27557259"/>
    <w:rsid w:val="275657EE"/>
    <w:rsid w:val="275B08A4"/>
    <w:rsid w:val="27611FC0"/>
    <w:rsid w:val="27721E33"/>
    <w:rsid w:val="277C9684"/>
    <w:rsid w:val="27853D20"/>
    <w:rsid w:val="27864DCB"/>
    <w:rsid w:val="278752EB"/>
    <w:rsid w:val="278BD429"/>
    <w:rsid w:val="27900901"/>
    <w:rsid w:val="27934CC5"/>
    <w:rsid w:val="27A4B61B"/>
    <w:rsid w:val="27C8F525"/>
    <w:rsid w:val="27CAE7B4"/>
    <w:rsid w:val="27E2801B"/>
    <w:rsid w:val="27EC50B3"/>
    <w:rsid w:val="27ECDA6A"/>
    <w:rsid w:val="28038A71"/>
    <w:rsid w:val="281BDF4A"/>
    <w:rsid w:val="281CAF5E"/>
    <w:rsid w:val="2832CED4"/>
    <w:rsid w:val="283D1661"/>
    <w:rsid w:val="2840AC9B"/>
    <w:rsid w:val="28451341"/>
    <w:rsid w:val="2855F02C"/>
    <w:rsid w:val="2870250A"/>
    <w:rsid w:val="2871082B"/>
    <w:rsid w:val="28729777"/>
    <w:rsid w:val="2872BDF3"/>
    <w:rsid w:val="28858FBE"/>
    <w:rsid w:val="288A1DE6"/>
    <w:rsid w:val="288E05B4"/>
    <w:rsid w:val="288F0EAA"/>
    <w:rsid w:val="289B88AF"/>
    <w:rsid w:val="28A5128A"/>
    <w:rsid w:val="28A552C2"/>
    <w:rsid w:val="28AD82F1"/>
    <w:rsid w:val="28B5CA16"/>
    <w:rsid w:val="28B810AF"/>
    <w:rsid w:val="28E4C138"/>
    <w:rsid w:val="28ECAA32"/>
    <w:rsid w:val="28F15D8E"/>
    <w:rsid w:val="28F2911A"/>
    <w:rsid w:val="29225A08"/>
    <w:rsid w:val="2926079E"/>
    <w:rsid w:val="29260D18"/>
    <w:rsid w:val="29398401"/>
    <w:rsid w:val="2943799C"/>
    <w:rsid w:val="2948B995"/>
    <w:rsid w:val="29570C9A"/>
    <w:rsid w:val="29608822"/>
    <w:rsid w:val="296D743D"/>
    <w:rsid w:val="298D8803"/>
    <w:rsid w:val="2990BCF6"/>
    <w:rsid w:val="29946E78"/>
    <w:rsid w:val="299C1F16"/>
    <w:rsid w:val="299E5B3F"/>
    <w:rsid w:val="29BAF092"/>
    <w:rsid w:val="29BC395F"/>
    <w:rsid w:val="29C7AE70"/>
    <w:rsid w:val="29CE6A41"/>
    <w:rsid w:val="29E056C3"/>
    <w:rsid w:val="29E5D6FA"/>
    <w:rsid w:val="29EC1B80"/>
    <w:rsid w:val="29FA73C0"/>
    <w:rsid w:val="29FEF332"/>
    <w:rsid w:val="2A09B643"/>
    <w:rsid w:val="2A0CE492"/>
    <w:rsid w:val="2A0EEAA9"/>
    <w:rsid w:val="2A201D27"/>
    <w:rsid w:val="2A281F07"/>
    <w:rsid w:val="2A4F4BDB"/>
    <w:rsid w:val="2A5033BC"/>
    <w:rsid w:val="2A577BD9"/>
    <w:rsid w:val="2A6016BA"/>
    <w:rsid w:val="2A6FDCDC"/>
    <w:rsid w:val="2A7C1470"/>
    <w:rsid w:val="2A81419C"/>
    <w:rsid w:val="2A8156E7"/>
    <w:rsid w:val="2A821A36"/>
    <w:rsid w:val="2A8EE4C0"/>
    <w:rsid w:val="2AA36A86"/>
    <w:rsid w:val="2AA3FA42"/>
    <w:rsid w:val="2AC275D5"/>
    <w:rsid w:val="2AC5611C"/>
    <w:rsid w:val="2ACFF26E"/>
    <w:rsid w:val="2AE439EA"/>
    <w:rsid w:val="2AF0711D"/>
    <w:rsid w:val="2AFCEABC"/>
    <w:rsid w:val="2AFF3AA0"/>
    <w:rsid w:val="2B0109D3"/>
    <w:rsid w:val="2B0C4148"/>
    <w:rsid w:val="2B0D2334"/>
    <w:rsid w:val="2B158836"/>
    <w:rsid w:val="2B18D68A"/>
    <w:rsid w:val="2B27B2CA"/>
    <w:rsid w:val="2B2D93F3"/>
    <w:rsid w:val="2B318900"/>
    <w:rsid w:val="2B38DA97"/>
    <w:rsid w:val="2B3C8915"/>
    <w:rsid w:val="2B417713"/>
    <w:rsid w:val="2B43031F"/>
    <w:rsid w:val="2B4E1349"/>
    <w:rsid w:val="2B535D84"/>
    <w:rsid w:val="2B568D0B"/>
    <w:rsid w:val="2B5ABCA9"/>
    <w:rsid w:val="2B5F4497"/>
    <w:rsid w:val="2B640CC7"/>
    <w:rsid w:val="2B650005"/>
    <w:rsid w:val="2B65DDC1"/>
    <w:rsid w:val="2B66BD30"/>
    <w:rsid w:val="2B6FC5FC"/>
    <w:rsid w:val="2B76E322"/>
    <w:rsid w:val="2B879DD5"/>
    <w:rsid w:val="2B92C18B"/>
    <w:rsid w:val="2BA5656D"/>
    <w:rsid w:val="2BB2E829"/>
    <w:rsid w:val="2BBA8C3E"/>
    <w:rsid w:val="2BC16385"/>
    <w:rsid w:val="2BCB45E0"/>
    <w:rsid w:val="2BDD2328"/>
    <w:rsid w:val="2BEB7EA9"/>
    <w:rsid w:val="2BEC604B"/>
    <w:rsid w:val="2BF69092"/>
    <w:rsid w:val="2BF8B379"/>
    <w:rsid w:val="2BFD22D1"/>
    <w:rsid w:val="2BFE26AC"/>
    <w:rsid w:val="2C281876"/>
    <w:rsid w:val="2C31BD25"/>
    <w:rsid w:val="2C3840E9"/>
    <w:rsid w:val="2C46E579"/>
    <w:rsid w:val="2C47DDB8"/>
    <w:rsid w:val="2C481157"/>
    <w:rsid w:val="2C52A039"/>
    <w:rsid w:val="2C548B0A"/>
    <w:rsid w:val="2C6816A4"/>
    <w:rsid w:val="2C744E2F"/>
    <w:rsid w:val="2C7DA5DD"/>
    <w:rsid w:val="2C801F9C"/>
    <w:rsid w:val="2C8633ED"/>
    <w:rsid w:val="2C8752DF"/>
    <w:rsid w:val="2C90DCFD"/>
    <w:rsid w:val="2C985823"/>
    <w:rsid w:val="2C9CC940"/>
    <w:rsid w:val="2CA07CBA"/>
    <w:rsid w:val="2CB2906D"/>
    <w:rsid w:val="2CB4B6FE"/>
    <w:rsid w:val="2CB80BD6"/>
    <w:rsid w:val="2CCA27E5"/>
    <w:rsid w:val="2CD34BA7"/>
    <w:rsid w:val="2CDB228B"/>
    <w:rsid w:val="2CE9F892"/>
    <w:rsid w:val="2CEC930B"/>
    <w:rsid w:val="2CECFFF8"/>
    <w:rsid w:val="2CEEE745"/>
    <w:rsid w:val="2CF35B8E"/>
    <w:rsid w:val="2CFEA8D3"/>
    <w:rsid w:val="2D127583"/>
    <w:rsid w:val="2D128015"/>
    <w:rsid w:val="2D26254A"/>
    <w:rsid w:val="2D375EB7"/>
    <w:rsid w:val="2D3CB466"/>
    <w:rsid w:val="2D3CB751"/>
    <w:rsid w:val="2D3E5F2F"/>
    <w:rsid w:val="2D41D89B"/>
    <w:rsid w:val="2D42CE59"/>
    <w:rsid w:val="2D4B0378"/>
    <w:rsid w:val="2D4E87A1"/>
    <w:rsid w:val="2D57F057"/>
    <w:rsid w:val="2D5BE496"/>
    <w:rsid w:val="2D63B39C"/>
    <w:rsid w:val="2D8F96C6"/>
    <w:rsid w:val="2D95C942"/>
    <w:rsid w:val="2D9FE8C4"/>
    <w:rsid w:val="2DA257C5"/>
    <w:rsid w:val="2DAA9439"/>
    <w:rsid w:val="2DB402F7"/>
    <w:rsid w:val="2DC96843"/>
    <w:rsid w:val="2DCC6F62"/>
    <w:rsid w:val="2DDA8AA8"/>
    <w:rsid w:val="2DE386B4"/>
    <w:rsid w:val="2DECB89B"/>
    <w:rsid w:val="2E3DAB21"/>
    <w:rsid w:val="2E43C8EE"/>
    <w:rsid w:val="2E45348A"/>
    <w:rsid w:val="2E4B85C4"/>
    <w:rsid w:val="2E4D8A58"/>
    <w:rsid w:val="2E4D9821"/>
    <w:rsid w:val="2E539196"/>
    <w:rsid w:val="2E62F37C"/>
    <w:rsid w:val="2E657CF6"/>
    <w:rsid w:val="2E843AF0"/>
    <w:rsid w:val="2E8694C8"/>
    <w:rsid w:val="2E89E594"/>
    <w:rsid w:val="2E97AF95"/>
    <w:rsid w:val="2EA0FC97"/>
    <w:rsid w:val="2EB7DC80"/>
    <w:rsid w:val="2EBF8243"/>
    <w:rsid w:val="2EC7A77E"/>
    <w:rsid w:val="2EE87924"/>
    <w:rsid w:val="2EEA95DD"/>
    <w:rsid w:val="2EED5F67"/>
    <w:rsid w:val="2EF9A750"/>
    <w:rsid w:val="2EFA5507"/>
    <w:rsid w:val="2F10CAAA"/>
    <w:rsid w:val="2F169170"/>
    <w:rsid w:val="2F256BA6"/>
    <w:rsid w:val="2F26D0E5"/>
    <w:rsid w:val="2F2C16CD"/>
    <w:rsid w:val="2F3152D0"/>
    <w:rsid w:val="2F34F5AE"/>
    <w:rsid w:val="2F35F776"/>
    <w:rsid w:val="2F3C4859"/>
    <w:rsid w:val="2F476D80"/>
    <w:rsid w:val="2F4C0E6D"/>
    <w:rsid w:val="2F4D761C"/>
    <w:rsid w:val="2F52965B"/>
    <w:rsid w:val="2F548EC9"/>
    <w:rsid w:val="2F5737B7"/>
    <w:rsid w:val="2F576C59"/>
    <w:rsid w:val="2F71E51D"/>
    <w:rsid w:val="2F777636"/>
    <w:rsid w:val="2F7E8CFD"/>
    <w:rsid w:val="2F82492A"/>
    <w:rsid w:val="2F941E22"/>
    <w:rsid w:val="2F966A4D"/>
    <w:rsid w:val="2F9DFF97"/>
    <w:rsid w:val="2FA29D6F"/>
    <w:rsid w:val="2FA38420"/>
    <w:rsid w:val="2FA895F1"/>
    <w:rsid w:val="2FA8FFBE"/>
    <w:rsid w:val="2FABC1C6"/>
    <w:rsid w:val="2FB8D051"/>
    <w:rsid w:val="2FB8E5D4"/>
    <w:rsid w:val="2FBB5949"/>
    <w:rsid w:val="2FBCD16D"/>
    <w:rsid w:val="2FC5F697"/>
    <w:rsid w:val="2FC84DA7"/>
    <w:rsid w:val="2FCAD364"/>
    <w:rsid w:val="2FDA3503"/>
    <w:rsid w:val="2FFA6AE3"/>
    <w:rsid w:val="2FFE45C6"/>
    <w:rsid w:val="300B7E26"/>
    <w:rsid w:val="300D33CC"/>
    <w:rsid w:val="30114759"/>
    <w:rsid w:val="301C9E76"/>
    <w:rsid w:val="30291BAE"/>
    <w:rsid w:val="303A7E18"/>
    <w:rsid w:val="3042A011"/>
    <w:rsid w:val="3056310D"/>
    <w:rsid w:val="3056FF4C"/>
    <w:rsid w:val="3066B898"/>
    <w:rsid w:val="30670334"/>
    <w:rsid w:val="30679F12"/>
    <w:rsid w:val="307C74C2"/>
    <w:rsid w:val="307DB9F7"/>
    <w:rsid w:val="3087D61D"/>
    <w:rsid w:val="308984D5"/>
    <w:rsid w:val="308F4C27"/>
    <w:rsid w:val="308FE666"/>
    <w:rsid w:val="3095E1C1"/>
    <w:rsid w:val="309A70C8"/>
    <w:rsid w:val="309C0472"/>
    <w:rsid w:val="30AB9D29"/>
    <w:rsid w:val="30B0B292"/>
    <w:rsid w:val="30B4793F"/>
    <w:rsid w:val="30C50581"/>
    <w:rsid w:val="30C5151A"/>
    <w:rsid w:val="30CA4E8B"/>
    <w:rsid w:val="30D6580E"/>
    <w:rsid w:val="30DCEAEC"/>
    <w:rsid w:val="30F12168"/>
    <w:rsid w:val="30FD8C4A"/>
    <w:rsid w:val="3105D90E"/>
    <w:rsid w:val="31156137"/>
    <w:rsid w:val="3116718D"/>
    <w:rsid w:val="311CFBAA"/>
    <w:rsid w:val="3130E5E1"/>
    <w:rsid w:val="313ECBD9"/>
    <w:rsid w:val="313F184D"/>
    <w:rsid w:val="314E66A5"/>
    <w:rsid w:val="3157691F"/>
    <w:rsid w:val="31652201"/>
    <w:rsid w:val="3178B919"/>
    <w:rsid w:val="317D5D71"/>
    <w:rsid w:val="317E5BD8"/>
    <w:rsid w:val="31850C98"/>
    <w:rsid w:val="319582DC"/>
    <w:rsid w:val="319BC723"/>
    <w:rsid w:val="31A8F611"/>
    <w:rsid w:val="31A96E4C"/>
    <w:rsid w:val="31ABF726"/>
    <w:rsid w:val="31AC6A67"/>
    <w:rsid w:val="31CB48B2"/>
    <w:rsid w:val="31CC8781"/>
    <w:rsid w:val="31DC3C85"/>
    <w:rsid w:val="31F2B56B"/>
    <w:rsid w:val="31F52908"/>
    <w:rsid w:val="31F668BB"/>
    <w:rsid w:val="31FC24E0"/>
    <w:rsid w:val="3202DE02"/>
    <w:rsid w:val="320BD443"/>
    <w:rsid w:val="3210DC60"/>
    <w:rsid w:val="32120FC9"/>
    <w:rsid w:val="3235D6E0"/>
    <w:rsid w:val="323C2B69"/>
    <w:rsid w:val="324AB083"/>
    <w:rsid w:val="32507980"/>
    <w:rsid w:val="3254A499"/>
    <w:rsid w:val="3269D06B"/>
    <w:rsid w:val="32724689"/>
    <w:rsid w:val="32ACCA57"/>
    <w:rsid w:val="32C0EEC1"/>
    <w:rsid w:val="32C12B67"/>
    <w:rsid w:val="32CA0BDF"/>
    <w:rsid w:val="32CA11C9"/>
    <w:rsid w:val="32CF90FA"/>
    <w:rsid w:val="32CFA436"/>
    <w:rsid w:val="32E22E18"/>
    <w:rsid w:val="32EC8FC7"/>
    <w:rsid w:val="32ECC3DE"/>
    <w:rsid w:val="32F76038"/>
    <w:rsid w:val="330CCBAC"/>
    <w:rsid w:val="3326F74F"/>
    <w:rsid w:val="33323527"/>
    <w:rsid w:val="3337CF74"/>
    <w:rsid w:val="334E1B64"/>
    <w:rsid w:val="33644992"/>
    <w:rsid w:val="3364792A"/>
    <w:rsid w:val="337607AD"/>
    <w:rsid w:val="3377094A"/>
    <w:rsid w:val="338D8EF3"/>
    <w:rsid w:val="339D45E7"/>
    <w:rsid w:val="33A3750F"/>
    <w:rsid w:val="33AD1FDE"/>
    <w:rsid w:val="33AE4445"/>
    <w:rsid w:val="33B28BDA"/>
    <w:rsid w:val="33B4E14A"/>
    <w:rsid w:val="33C43B17"/>
    <w:rsid w:val="33CBDB10"/>
    <w:rsid w:val="33E27EAE"/>
    <w:rsid w:val="33F05C71"/>
    <w:rsid w:val="33F2F032"/>
    <w:rsid w:val="3405D2FE"/>
    <w:rsid w:val="3409865D"/>
    <w:rsid w:val="340CCC9C"/>
    <w:rsid w:val="341260F6"/>
    <w:rsid w:val="341E11B3"/>
    <w:rsid w:val="342B39D2"/>
    <w:rsid w:val="34387DE9"/>
    <w:rsid w:val="3447AD0E"/>
    <w:rsid w:val="34630805"/>
    <w:rsid w:val="34720DDD"/>
    <w:rsid w:val="347F8B5E"/>
    <w:rsid w:val="34920AF3"/>
    <w:rsid w:val="3499D941"/>
    <w:rsid w:val="34A2B908"/>
    <w:rsid w:val="34A94690"/>
    <w:rsid w:val="34AEB1E1"/>
    <w:rsid w:val="34B0D181"/>
    <w:rsid w:val="34B60504"/>
    <w:rsid w:val="34B93E06"/>
    <w:rsid w:val="34B9DE3A"/>
    <w:rsid w:val="34C117E8"/>
    <w:rsid w:val="34C32698"/>
    <w:rsid w:val="34C42A9C"/>
    <w:rsid w:val="34D017DE"/>
    <w:rsid w:val="34DAC45E"/>
    <w:rsid w:val="34E99691"/>
    <w:rsid w:val="34EEF97E"/>
    <w:rsid w:val="34F5D5D6"/>
    <w:rsid w:val="3503B9B3"/>
    <w:rsid w:val="3508B407"/>
    <w:rsid w:val="350F3F9C"/>
    <w:rsid w:val="351CEF7D"/>
    <w:rsid w:val="35289DE1"/>
    <w:rsid w:val="352CAA8B"/>
    <w:rsid w:val="352F4925"/>
    <w:rsid w:val="354961DC"/>
    <w:rsid w:val="3549A75C"/>
    <w:rsid w:val="355140FB"/>
    <w:rsid w:val="356B52F4"/>
    <w:rsid w:val="356CA883"/>
    <w:rsid w:val="3573F709"/>
    <w:rsid w:val="3573FEE2"/>
    <w:rsid w:val="3574D905"/>
    <w:rsid w:val="358322F9"/>
    <w:rsid w:val="359310FF"/>
    <w:rsid w:val="359D3821"/>
    <w:rsid w:val="35A0EC1A"/>
    <w:rsid w:val="35A78312"/>
    <w:rsid w:val="35B1B445"/>
    <w:rsid w:val="35BE1C10"/>
    <w:rsid w:val="35C4EC6B"/>
    <w:rsid w:val="35CD6F04"/>
    <w:rsid w:val="35CED2EE"/>
    <w:rsid w:val="35D29557"/>
    <w:rsid w:val="35D8F9E7"/>
    <w:rsid w:val="35DD69AA"/>
    <w:rsid w:val="35DFDA05"/>
    <w:rsid w:val="35DFF24A"/>
    <w:rsid w:val="35EBBC3C"/>
    <w:rsid w:val="35EF451F"/>
    <w:rsid w:val="35FE117C"/>
    <w:rsid w:val="36029A5C"/>
    <w:rsid w:val="3605AEE7"/>
    <w:rsid w:val="36069C9E"/>
    <w:rsid w:val="361406CB"/>
    <w:rsid w:val="3619D66D"/>
    <w:rsid w:val="36310DAF"/>
    <w:rsid w:val="3642630A"/>
    <w:rsid w:val="3647FEE1"/>
    <w:rsid w:val="3650A5BF"/>
    <w:rsid w:val="3656ED1F"/>
    <w:rsid w:val="3658510D"/>
    <w:rsid w:val="36623998"/>
    <w:rsid w:val="3666B91A"/>
    <w:rsid w:val="3672DBE9"/>
    <w:rsid w:val="36796B2E"/>
    <w:rsid w:val="368A8714"/>
    <w:rsid w:val="368F323B"/>
    <w:rsid w:val="3692E82D"/>
    <w:rsid w:val="36938E74"/>
    <w:rsid w:val="36B0EA23"/>
    <w:rsid w:val="36C462B2"/>
    <w:rsid w:val="36D38005"/>
    <w:rsid w:val="36D8C896"/>
    <w:rsid w:val="36DD1440"/>
    <w:rsid w:val="36E1869F"/>
    <w:rsid w:val="36F4D210"/>
    <w:rsid w:val="36FC84DC"/>
    <w:rsid w:val="370117C4"/>
    <w:rsid w:val="3707F0BD"/>
    <w:rsid w:val="37119BD3"/>
    <w:rsid w:val="372693C7"/>
    <w:rsid w:val="3729E7EF"/>
    <w:rsid w:val="37391F9E"/>
    <w:rsid w:val="37486173"/>
    <w:rsid w:val="37597F37"/>
    <w:rsid w:val="375D6294"/>
    <w:rsid w:val="376AE8AC"/>
    <w:rsid w:val="377433D1"/>
    <w:rsid w:val="37757F52"/>
    <w:rsid w:val="3783BDC9"/>
    <w:rsid w:val="3785A938"/>
    <w:rsid w:val="37866FB4"/>
    <w:rsid w:val="3793DC4A"/>
    <w:rsid w:val="37951650"/>
    <w:rsid w:val="379C9DA8"/>
    <w:rsid w:val="37A8F4A9"/>
    <w:rsid w:val="37B57163"/>
    <w:rsid w:val="37C389B3"/>
    <w:rsid w:val="37C3A38B"/>
    <w:rsid w:val="37CDE39D"/>
    <w:rsid w:val="37D1E500"/>
    <w:rsid w:val="37D27DDF"/>
    <w:rsid w:val="37D45D7B"/>
    <w:rsid w:val="37DB68CB"/>
    <w:rsid w:val="37DD2E28"/>
    <w:rsid w:val="37E83B32"/>
    <w:rsid w:val="37FA22D4"/>
    <w:rsid w:val="381BFB10"/>
    <w:rsid w:val="381CCAEA"/>
    <w:rsid w:val="3820737E"/>
    <w:rsid w:val="38235E15"/>
    <w:rsid w:val="3828F876"/>
    <w:rsid w:val="382EACAE"/>
    <w:rsid w:val="38315210"/>
    <w:rsid w:val="38330815"/>
    <w:rsid w:val="3839174C"/>
    <w:rsid w:val="383AC552"/>
    <w:rsid w:val="38417080"/>
    <w:rsid w:val="38445A7A"/>
    <w:rsid w:val="384A07EB"/>
    <w:rsid w:val="385511A9"/>
    <w:rsid w:val="3860FAAB"/>
    <w:rsid w:val="386FB2A2"/>
    <w:rsid w:val="388ACA05"/>
    <w:rsid w:val="388C4ECC"/>
    <w:rsid w:val="3891DB07"/>
    <w:rsid w:val="389AF2B3"/>
    <w:rsid w:val="38B1E609"/>
    <w:rsid w:val="38BE198A"/>
    <w:rsid w:val="38BF2E6D"/>
    <w:rsid w:val="38C944B5"/>
    <w:rsid w:val="38CF4B33"/>
    <w:rsid w:val="38DA1E47"/>
    <w:rsid w:val="38E0C2F1"/>
    <w:rsid w:val="38E55C9D"/>
    <w:rsid w:val="38F710CA"/>
    <w:rsid w:val="3922FB3E"/>
    <w:rsid w:val="39270D41"/>
    <w:rsid w:val="3931A325"/>
    <w:rsid w:val="393AC1AF"/>
    <w:rsid w:val="394DCCC6"/>
    <w:rsid w:val="3969DC94"/>
    <w:rsid w:val="3973376D"/>
    <w:rsid w:val="397F33A6"/>
    <w:rsid w:val="397F3CEC"/>
    <w:rsid w:val="39861FD1"/>
    <w:rsid w:val="398C6EFD"/>
    <w:rsid w:val="399088B3"/>
    <w:rsid w:val="399AF58F"/>
    <w:rsid w:val="39A33732"/>
    <w:rsid w:val="39AA5669"/>
    <w:rsid w:val="39B6A1B4"/>
    <w:rsid w:val="39B77C4C"/>
    <w:rsid w:val="39BB8C3C"/>
    <w:rsid w:val="39BD0027"/>
    <w:rsid w:val="39BEBAC4"/>
    <w:rsid w:val="39C19C2A"/>
    <w:rsid w:val="39C69B8A"/>
    <w:rsid w:val="39CD2271"/>
    <w:rsid w:val="39CE2E6B"/>
    <w:rsid w:val="39D81469"/>
    <w:rsid w:val="39DE8DED"/>
    <w:rsid w:val="39F1571F"/>
    <w:rsid w:val="39FDD6D1"/>
    <w:rsid w:val="3A04E402"/>
    <w:rsid w:val="3A061BC1"/>
    <w:rsid w:val="3A0836F2"/>
    <w:rsid w:val="3A2A9A66"/>
    <w:rsid w:val="3A2C9FA4"/>
    <w:rsid w:val="3A3F3AD5"/>
    <w:rsid w:val="3A588044"/>
    <w:rsid w:val="3A67ACF5"/>
    <w:rsid w:val="3A7A2145"/>
    <w:rsid w:val="3A7DCD8F"/>
    <w:rsid w:val="3A98F0D5"/>
    <w:rsid w:val="3AADEA80"/>
    <w:rsid w:val="3ABC9830"/>
    <w:rsid w:val="3ABDFE6E"/>
    <w:rsid w:val="3AD3C468"/>
    <w:rsid w:val="3AE52820"/>
    <w:rsid w:val="3AE63D2B"/>
    <w:rsid w:val="3AF1A014"/>
    <w:rsid w:val="3AF42EFA"/>
    <w:rsid w:val="3AF7CDD1"/>
    <w:rsid w:val="3AFBB3BE"/>
    <w:rsid w:val="3B27E353"/>
    <w:rsid w:val="3B28B460"/>
    <w:rsid w:val="3B2EC845"/>
    <w:rsid w:val="3B333405"/>
    <w:rsid w:val="3B349FCA"/>
    <w:rsid w:val="3B41F749"/>
    <w:rsid w:val="3B46EBB8"/>
    <w:rsid w:val="3B4A6308"/>
    <w:rsid w:val="3B4B750D"/>
    <w:rsid w:val="3B591306"/>
    <w:rsid w:val="3B765D50"/>
    <w:rsid w:val="3B79CC6F"/>
    <w:rsid w:val="3B8C901A"/>
    <w:rsid w:val="3BB0638A"/>
    <w:rsid w:val="3BC2D943"/>
    <w:rsid w:val="3BC5976F"/>
    <w:rsid w:val="3BE336AA"/>
    <w:rsid w:val="3BE76E5D"/>
    <w:rsid w:val="3BEE1074"/>
    <w:rsid w:val="3C0102C3"/>
    <w:rsid w:val="3C15B741"/>
    <w:rsid w:val="3C1631F1"/>
    <w:rsid w:val="3C1A022B"/>
    <w:rsid w:val="3C289824"/>
    <w:rsid w:val="3C32B772"/>
    <w:rsid w:val="3C400971"/>
    <w:rsid w:val="3C44F2F2"/>
    <w:rsid w:val="3C50ABE5"/>
    <w:rsid w:val="3C550DF1"/>
    <w:rsid w:val="3C561B7D"/>
    <w:rsid w:val="3C571A07"/>
    <w:rsid w:val="3C577D3A"/>
    <w:rsid w:val="3C5D893C"/>
    <w:rsid w:val="3C5E441F"/>
    <w:rsid w:val="3C688C7B"/>
    <w:rsid w:val="3C6C37D5"/>
    <w:rsid w:val="3C6E648A"/>
    <w:rsid w:val="3C74BFB4"/>
    <w:rsid w:val="3C9AD371"/>
    <w:rsid w:val="3CA01D66"/>
    <w:rsid w:val="3CA362C6"/>
    <w:rsid w:val="3CAABAD6"/>
    <w:rsid w:val="3CAD6482"/>
    <w:rsid w:val="3CF65B86"/>
    <w:rsid w:val="3D03DF5A"/>
    <w:rsid w:val="3D03EFC5"/>
    <w:rsid w:val="3D0EBB59"/>
    <w:rsid w:val="3D23FDC6"/>
    <w:rsid w:val="3D267AB3"/>
    <w:rsid w:val="3D3C25CA"/>
    <w:rsid w:val="3D3C9B07"/>
    <w:rsid w:val="3D3FFA4F"/>
    <w:rsid w:val="3D42E9C1"/>
    <w:rsid w:val="3D599C9E"/>
    <w:rsid w:val="3D600A2D"/>
    <w:rsid w:val="3D623FB4"/>
    <w:rsid w:val="3D6307C5"/>
    <w:rsid w:val="3D659681"/>
    <w:rsid w:val="3D7837AB"/>
    <w:rsid w:val="3D84F04F"/>
    <w:rsid w:val="3D8B9696"/>
    <w:rsid w:val="3D939BFD"/>
    <w:rsid w:val="3DAE71E6"/>
    <w:rsid w:val="3DAEEED0"/>
    <w:rsid w:val="3DD30CD3"/>
    <w:rsid w:val="3DD83B76"/>
    <w:rsid w:val="3DDB340C"/>
    <w:rsid w:val="3DEB60FB"/>
    <w:rsid w:val="3DF96F10"/>
    <w:rsid w:val="3DFA2E6E"/>
    <w:rsid w:val="3E189B50"/>
    <w:rsid w:val="3E22BDCB"/>
    <w:rsid w:val="3E321168"/>
    <w:rsid w:val="3E4200E0"/>
    <w:rsid w:val="3E4B7B09"/>
    <w:rsid w:val="3E4D98AE"/>
    <w:rsid w:val="3E5F2691"/>
    <w:rsid w:val="3E799B9C"/>
    <w:rsid w:val="3E82A116"/>
    <w:rsid w:val="3E9056F0"/>
    <w:rsid w:val="3EA90AFF"/>
    <w:rsid w:val="3EA92FDD"/>
    <w:rsid w:val="3EACF0A1"/>
    <w:rsid w:val="3EB15EDB"/>
    <w:rsid w:val="3EB84CD9"/>
    <w:rsid w:val="3EC3A1B5"/>
    <w:rsid w:val="3EC55EBB"/>
    <w:rsid w:val="3ED1CD02"/>
    <w:rsid w:val="3EE210C7"/>
    <w:rsid w:val="3EF50631"/>
    <w:rsid w:val="3EF5E0DF"/>
    <w:rsid w:val="3EFD9B73"/>
    <w:rsid w:val="3F03FAA0"/>
    <w:rsid w:val="3F0E2E81"/>
    <w:rsid w:val="3F14CA64"/>
    <w:rsid w:val="3F215C7D"/>
    <w:rsid w:val="3F21BAF4"/>
    <w:rsid w:val="3F26A43F"/>
    <w:rsid w:val="3F30E24D"/>
    <w:rsid w:val="3F3372C4"/>
    <w:rsid w:val="3F3B4FBD"/>
    <w:rsid w:val="3F49CC87"/>
    <w:rsid w:val="3F4EE6F0"/>
    <w:rsid w:val="3F53BEBD"/>
    <w:rsid w:val="3F5E1F63"/>
    <w:rsid w:val="3F61B83F"/>
    <w:rsid w:val="3F710BBB"/>
    <w:rsid w:val="3F824320"/>
    <w:rsid w:val="3F84A4F4"/>
    <w:rsid w:val="3F84B6B9"/>
    <w:rsid w:val="3F95F08E"/>
    <w:rsid w:val="3F9E4694"/>
    <w:rsid w:val="3FAE2E3A"/>
    <w:rsid w:val="3FDC4FF0"/>
    <w:rsid w:val="3FDD7F27"/>
    <w:rsid w:val="3FF4C0C1"/>
    <w:rsid w:val="3FF6628E"/>
    <w:rsid w:val="3FFF35DB"/>
    <w:rsid w:val="400F3298"/>
    <w:rsid w:val="401D870C"/>
    <w:rsid w:val="402DFC48"/>
    <w:rsid w:val="403663F9"/>
    <w:rsid w:val="40408688"/>
    <w:rsid w:val="40581E63"/>
    <w:rsid w:val="4058E6DE"/>
    <w:rsid w:val="405B86EE"/>
    <w:rsid w:val="40654380"/>
    <w:rsid w:val="406B0507"/>
    <w:rsid w:val="406F0C9D"/>
    <w:rsid w:val="4077068E"/>
    <w:rsid w:val="407E481F"/>
    <w:rsid w:val="4090227B"/>
    <w:rsid w:val="409270AA"/>
    <w:rsid w:val="4095C224"/>
    <w:rsid w:val="4096DD39"/>
    <w:rsid w:val="409976EA"/>
    <w:rsid w:val="40C7DC81"/>
    <w:rsid w:val="40CA2599"/>
    <w:rsid w:val="40CF063D"/>
    <w:rsid w:val="40DC9685"/>
    <w:rsid w:val="40DD2F14"/>
    <w:rsid w:val="40E1DAA4"/>
    <w:rsid w:val="40EB24E3"/>
    <w:rsid w:val="40EB7B10"/>
    <w:rsid w:val="40EE5727"/>
    <w:rsid w:val="40F644AD"/>
    <w:rsid w:val="4103B1CA"/>
    <w:rsid w:val="410891A6"/>
    <w:rsid w:val="411C1E13"/>
    <w:rsid w:val="41313326"/>
    <w:rsid w:val="4135122F"/>
    <w:rsid w:val="41374DD5"/>
    <w:rsid w:val="4138D5C0"/>
    <w:rsid w:val="4139FCD5"/>
    <w:rsid w:val="414575C2"/>
    <w:rsid w:val="4149FD21"/>
    <w:rsid w:val="41505F70"/>
    <w:rsid w:val="4154D957"/>
    <w:rsid w:val="4157BC18"/>
    <w:rsid w:val="415C8012"/>
    <w:rsid w:val="417CFBF5"/>
    <w:rsid w:val="418BF395"/>
    <w:rsid w:val="41B6B402"/>
    <w:rsid w:val="41B8A58E"/>
    <w:rsid w:val="41CC418B"/>
    <w:rsid w:val="41CCBC51"/>
    <w:rsid w:val="41CDF54B"/>
    <w:rsid w:val="41CE6CC3"/>
    <w:rsid w:val="41E02533"/>
    <w:rsid w:val="41E0D09F"/>
    <w:rsid w:val="41E0DAE4"/>
    <w:rsid w:val="41F75639"/>
    <w:rsid w:val="41FA0BCE"/>
    <w:rsid w:val="4217A6DE"/>
    <w:rsid w:val="421A0BC0"/>
    <w:rsid w:val="42332E12"/>
    <w:rsid w:val="423C251E"/>
    <w:rsid w:val="423C9601"/>
    <w:rsid w:val="4248100C"/>
    <w:rsid w:val="424A493C"/>
    <w:rsid w:val="424C45D6"/>
    <w:rsid w:val="425825BD"/>
    <w:rsid w:val="425FDC9A"/>
    <w:rsid w:val="42715DCD"/>
    <w:rsid w:val="428A49CE"/>
    <w:rsid w:val="42A3D193"/>
    <w:rsid w:val="42A47AFB"/>
    <w:rsid w:val="42A7D794"/>
    <w:rsid w:val="42AE8F8F"/>
    <w:rsid w:val="42B3138B"/>
    <w:rsid w:val="42B35F13"/>
    <w:rsid w:val="42B8CA5A"/>
    <w:rsid w:val="42B912BE"/>
    <w:rsid w:val="42BB9392"/>
    <w:rsid w:val="42C87EE2"/>
    <w:rsid w:val="42D10A40"/>
    <w:rsid w:val="42D531D4"/>
    <w:rsid w:val="42E1FCBF"/>
    <w:rsid w:val="42E288EE"/>
    <w:rsid w:val="42ED150B"/>
    <w:rsid w:val="431B19A2"/>
    <w:rsid w:val="4337D5EB"/>
    <w:rsid w:val="433F777C"/>
    <w:rsid w:val="433F9434"/>
    <w:rsid w:val="434994F0"/>
    <w:rsid w:val="4369A19F"/>
    <w:rsid w:val="436BAB7F"/>
    <w:rsid w:val="43706FA3"/>
    <w:rsid w:val="438565E9"/>
    <w:rsid w:val="4386F916"/>
    <w:rsid w:val="4397398E"/>
    <w:rsid w:val="43A94154"/>
    <w:rsid w:val="43AA47D3"/>
    <w:rsid w:val="43B2BBCD"/>
    <w:rsid w:val="43BCB68D"/>
    <w:rsid w:val="43C5CB50"/>
    <w:rsid w:val="43D7B050"/>
    <w:rsid w:val="43D8A751"/>
    <w:rsid w:val="440B68D2"/>
    <w:rsid w:val="440FF66F"/>
    <w:rsid w:val="441392C2"/>
    <w:rsid w:val="44169372"/>
    <w:rsid w:val="441AFF07"/>
    <w:rsid w:val="4422EE6B"/>
    <w:rsid w:val="443B1EAF"/>
    <w:rsid w:val="44640330"/>
    <w:rsid w:val="446AB851"/>
    <w:rsid w:val="447FFC68"/>
    <w:rsid w:val="448D8B87"/>
    <w:rsid w:val="448E4892"/>
    <w:rsid w:val="4495778E"/>
    <w:rsid w:val="44A6E49E"/>
    <w:rsid w:val="44B4924E"/>
    <w:rsid w:val="44B8DC3F"/>
    <w:rsid w:val="44C23EFF"/>
    <w:rsid w:val="44C7D6CE"/>
    <w:rsid w:val="44C9ED9B"/>
    <w:rsid w:val="44D70327"/>
    <w:rsid w:val="44DE36E6"/>
    <w:rsid w:val="44E46780"/>
    <w:rsid w:val="44E54E2D"/>
    <w:rsid w:val="44EB3089"/>
    <w:rsid w:val="44F1AB32"/>
    <w:rsid w:val="44F61ED8"/>
    <w:rsid w:val="44F8B193"/>
    <w:rsid w:val="450FF3F7"/>
    <w:rsid w:val="451544EE"/>
    <w:rsid w:val="45161D03"/>
    <w:rsid w:val="4517C29E"/>
    <w:rsid w:val="4524E87A"/>
    <w:rsid w:val="4528DDF4"/>
    <w:rsid w:val="45302674"/>
    <w:rsid w:val="4534ADAD"/>
    <w:rsid w:val="454048E1"/>
    <w:rsid w:val="45575148"/>
    <w:rsid w:val="45663DF4"/>
    <w:rsid w:val="456A1A3E"/>
    <w:rsid w:val="4573BA5D"/>
    <w:rsid w:val="457E33EE"/>
    <w:rsid w:val="45915992"/>
    <w:rsid w:val="459956C8"/>
    <w:rsid w:val="45ADAB4E"/>
    <w:rsid w:val="45B53B3C"/>
    <w:rsid w:val="45C2067C"/>
    <w:rsid w:val="45C814B1"/>
    <w:rsid w:val="45CECC0D"/>
    <w:rsid w:val="45E3979B"/>
    <w:rsid w:val="46008D25"/>
    <w:rsid w:val="460EFA07"/>
    <w:rsid w:val="4611879B"/>
    <w:rsid w:val="46138DB1"/>
    <w:rsid w:val="4614CFFC"/>
    <w:rsid w:val="462966E5"/>
    <w:rsid w:val="462B9839"/>
    <w:rsid w:val="462C2136"/>
    <w:rsid w:val="462C5648"/>
    <w:rsid w:val="462E898F"/>
    <w:rsid w:val="46396AB9"/>
    <w:rsid w:val="46406358"/>
    <w:rsid w:val="4644C9A4"/>
    <w:rsid w:val="46556938"/>
    <w:rsid w:val="465A870C"/>
    <w:rsid w:val="465F365E"/>
    <w:rsid w:val="4661593A"/>
    <w:rsid w:val="466C1E9E"/>
    <w:rsid w:val="466CA066"/>
    <w:rsid w:val="468C16B1"/>
    <w:rsid w:val="4696F887"/>
    <w:rsid w:val="469E554B"/>
    <w:rsid w:val="46A43C0A"/>
    <w:rsid w:val="46A4B15A"/>
    <w:rsid w:val="46AA2705"/>
    <w:rsid w:val="46AD46BE"/>
    <w:rsid w:val="46B62344"/>
    <w:rsid w:val="46B91A4F"/>
    <w:rsid w:val="46BF0B06"/>
    <w:rsid w:val="46C09EF6"/>
    <w:rsid w:val="46C976D5"/>
    <w:rsid w:val="46CF8369"/>
    <w:rsid w:val="46D145C2"/>
    <w:rsid w:val="46D1744F"/>
    <w:rsid w:val="46DB0ABD"/>
    <w:rsid w:val="46EB981D"/>
    <w:rsid w:val="470F541F"/>
    <w:rsid w:val="4713EB89"/>
    <w:rsid w:val="471CE5CC"/>
    <w:rsid w:val="472F9BE4"/>
    <w:rsid w:val="4734D697"/>
    <w:rsid w:val="47355127"/>
    <w:rsid w:val="47364210"/>
    <w:rsid w:val="4740CBDD"/>
    <w:rsid w:val="474A5879"/>
    <w:rsid w:val="47584CB1"/>
    <w:rsid w:val="4762E786"/>
    <w:rsid w:val="47797064"/>
    <w:rsid w:val="4787DCCD"/>
    <w:rsid w:val="4792A67D"/>
    <w:rsid w:val="479B134D"/>
    <w:rsid w:val="47AA4BCC"/>
    <w:rsid w:val="47BEF6AE"/>
    <w:rsid w:val="47C77565"/>
    <w:rsid w:val="47C77ECC"/>
    <w:rsid w:val="47C97E3E"/>
    <w:rsid w:val="47CD461B"/>
    <w:rsid w:val="47DACCA3"/>
    <w:rsid w:val="47E816BB"/>
    <w:rsid w:val="47F012A5"/>
    <w:rsid w:val="47F525C8"/>
    <w:rsid w:val="47F8F431"/>
    <w:rsid w:val="48250BAA"/>
    <w:rsid w:val="48321BBF"/>
    <w:rsid w:val="48369FE5"/>
    <w:rsid w:val="483AA358"/>
    <w:rsid w:val="484ACF97"/>
    <w:rsid w:val="4853B6CE"/>
    <w:rsid w:val="4858E1D0"/>
    <w:rsid w:val="4868D4E0"/>
    <w:rsid w:val="48695C1D"/>
    <w:rsid w:val="48699386"/>
    <w:rsid w:val="486DADD2"/>
    <w:rsid w:val="4870AE31"/>
    <w:rsid w:val="4870CA8D"/>
    <w:rsid w:val="4896BDBA"/>
    <w:rsid w:val="489854EC"/>
    <w:rsid w:val="48B33276"/>
    <w:rsid w:val="48B6BE0D"/>
    <w:rsid w:val="48C904B9"/>
    <w:rsid w:val="48E24830"/>
    <w:rsid w:val="48E2CDDC"/>
    <w:rsid w:val="48E6E7AF"/>
    <w:rsid w:val="48E70152"/>
    <w:rsid w:val="48E80D3A"/>
    <w:rsid w:val="48EB1E5C"/>
    <w:rsid w:val="490992BC"/>
    <w:rsid w:val="490EA92B"/>
    <w:rsid w:val="4913F3A9"/>
    <w:rsid w:val="492955DB"/>
    <w:rsid w:val="492B23C1"/>
    <w:rsid w:val="49308808"/>
    <w:rsid w:val="493D310B"/>
    <w:rsid w:val="49409CBF"/>
    <w:rsid w:val="49475AA5"/>
    <w:rsid w:val="4947F82A"/>
    <w:rsid w:val="4959AF8D"/>
    <w:rsid w:val="495D90E2"/>
    <w:rsid w:val="49700957"/>
    <w:rsid w:val="49795A64"/>
    <w:rsid w:val="4982E947"/>
    <w:rsid w:val="4984EAC7"/>
    <w:rsid w:val="4989A9C1"/>
    <w:rsid w:val="498D4AB8"/>
    <w:rsid w:val="4993E80A"/>
    <w:rsid w:val="499E4666"/>
    <w:rsid w:val="49AA8F16"/>
    <w:rsid w:val="49B80336"/>
    <w:rsid w:val="49C1B85C"/>
    <w:rsid w:val="49C2C1BD"/>
    <w:rsid w:val="49E4BC16"/>
    <w:rsid w:val="49F8DAAB"/>
    <w:rsid w:val="4A041B13"/>
    <w:rsid w:val="4A0D05DC"/>
    <w:rsid w:val="4A403682"/>
    <w:rsid w:val="4A570714"/>
    <w:rsid w:val="4A5A88FF"/>
    <w:rsid w:val="4A666150"/>
    <w:rsid w:val="4A68A34B"/>
    <w:rsid w:val="4A6FD83C"/>
    <w:rsid w:val="4A757F10"/>
    <w:rsid w:val="4A861896"/>
    <w:rsid w:val="4A8D39B5"/>
    <w:rsid w:val="4AA477D4"/>
    <w:rsid w:val="4AA660A9"/>
    <w:rsid w:val="4AB8FFD2"/>
    <w:rsid w:val="4ABECC2C"/>
    <w:rsid w:val="4AC831F1"/>
    <w:rsid w:val="4ACDB261"/>
    <w:rsid w:val="4AD1639A"/>
    <w:rsid w:val="4AE31C05"/>
    <w:rsid w:val="4AF40899"/>
    <w:rsid w:val="4AF57FEE"/>
    <w:rsid w:val="4AF82E49"/>
    <w:rsid w:val="4AF8B2AF"/>
    <w:rsid w:val="4AFD964B"/>
    <w:rsid w:val="4B0517CD"/>
    <w:rsid w:val="4B0D3FD9"/>
    <w:rsid w:val="4B0FDC5B"/>
    <w:rsid w:val="4B238427"/>
    <w:rsid w:val="4B249DE8"/>
    <w:rsid w:val="4B2B08AC"/>
    <w:rsid w:val="4B2E4E7D"/>
    <w:rsid w:val="4B43DC8E"/>
    <w:rsid w:val="4B729CB3"/>
    <w:rsid w:val="4B953404"/>
    <w:rsid w:val="4B96C4D9"/>
    <w:rsid w:val="4BA77EAB"/>
    <w:rsid w:val="4BA976E6"/>
    <w:rsid w:val="4BB1FB0E"/>
    <w:rsid w:val="4BB6CC93"/>
    <w:rsid w:val="4BB7DAFA"/>
    <w:rsid w:val="4BB95B97"/>
    <w:rsid w:val="4BCEC114"/>
    <w:rsid w:val="4BCF1A53"/>
    <w:rsid w:val="4BD1A582"/>
    <w:rsid w:val="4BD6A8DF"/>
    <w:rsid w:val="4BDAEE9D"/>
    <w:rsid w:val="4BE5EF2D"/>
    <w:rsid w:val="4BE6BB4E"/>
    <w:rsid w:val="4BE6C6D4"/>
    <w:rsid w:val="4BE876F7"/>
    <w:rsid w:val="4BF4A332"/>
    <w:rsid w:val="4BFDF0AD"/>
    <w:rsid w:val="4C060BBD"/>
    <w:rsid w:val="4C06D1B2"/>
    <w:rsid w:val="4C29872E"/>
    <w:rsid w:val="4C328E1F"/>
    <w:rsid w:val="4C349F6D"/>
    <w:rsid w:val="4C34DBE5"/>
    <w:rsid w:val="4C425B68"/>
    <w:rsid w:val="4C5073DB"/>
    <w:rsid w:val="4C522FB1"/>
    <w:rsid w:val="4C61CC12"/>
    <w:rsid w:val="4C7660BC"/>
    <w:rsid w:val="4C79212D"/>
    <w:rsid w:val="4C870AAD"/>
    <w:rsid w:val="4C88DA3B"/>
    <w:rsid w:val="4C91504F"/>
    <w:rsid w:val="4CA0D7C3"/>
    <w:rsid w:val="4CA17333"/>
    <w:rsid w:val="4CB6152A"/>
    <w:rsid w:val="4CBB5641"/>
    <w:rsid w:val="4CC01F68"/>
    <w:rsid w:val="4CC12E3D"/>
    <w:rsid w:val="4CC27A6C"/>
    <w:rsid w:val="4CCEBA88"/>
    <w:rsid w:val="4CD1099A"/>
    <w:rsid w:val="4CD256C2"/>
    <w:rsid w:val="4CD4AC4E"/>
    <w:rsid w:val="4CDDBDED"/>
    <w:rsid w:val="4CE6099D"/>
    <w:rsid w:val="4CF2655F"/>
    <w:rsid w:val="4D0754EE"/>
    <w:rsid w:val="4D0CFB86"/>
    <w:rsid w:val="4D18C072"/>
    <w:rsid w:val="4D1B2F1A"/>
    <w:rsid w:val="4D288AB0"/>
    <w:rsid w:val="4D2AAFD8"/>
    <w:rsid w:val="4D39CDEE"/>
    <w:rsid w:val="4D3D82DE"/>
    <w:rsid w:val="4D3EBF60"/>
    <w:rsid w:val="4D50F279"/>
    <w:rsid w:val="4D645B16"/>
    <w:rsid w:val="4D673020"/>
    <w:rsid w:val="4D7075BD"/>
    <w:rsid w:val="4D76F613"/>
    <w:rsid w:val="4D7E6094"/>
    <w:rsid w:val="4DA7589C"/>
    <w:rsid w:val="4DB2B79C"/>
    <w:rsid w:val="4DB3A952"/>
    <w:rsid w:val="4DB7AFEC"/>
    <w:rsid w:val="4DBDA495"/>
    <w:rsid w:val="4DC7D0BD"/>
    <w:rsid w:val="4DCA92F6"/>
    <w:rsid w:val="4DDD93EA"/>
    <w:rsid w:val="4DDFE9C8"/>
    <w:rsid w:val="4E00541A"/>
    <w:rsid w:val="4E0F465C"/>
    <w:rsid w:val="4E10B890"/>
    <w:rsid w:val="4E110F6B"/>
    <w:rsid w:val="4E1EA282"/>
    <w:rsid w:val="4E1F9625"/>
    <w:rsid w:val="4E286BFF"/>
    <w:rsid w:val="4E2EF8F1"/>
    <w:rsid w:val="4E38DB5C"/>
    <w:rsid w:val="4E4A6933"/>
    <w:rsid w:val="4E50C0D3"/>
    <w:rsid w:val="4E6A4D5C"/>
    <w:rsid w:val="4E6CD571"/>
    <w:rsid w:val="4E81E6E8"/>
    <w:rsid w:val="4E908410"/>
    <w:rsid w:val="4E9BE1A7"/>
    <w:rsid w:val="4EB04656"/>
    <w:rsid w:val="4EC9C6CD"/>
    <w:rsid w:val="4ECCE54B"/>
    <w:rsid w:val="4EDE25DB"/>
    <w:rsid w:val="4EE77430"/>
    <w:rsid w:val="4EE92F0B"/>
    <w:rsid w:val="4EED7F69"/>
    <w:rsid w:val="4EF2070B"/>
    <w:rsid w:val="4EFF7FD6"/>
    <w:rsid w:val="4F04024C"/>
    <w:rsid w:val="4F06316A"/>
    <w:rsid w:val="4F10A9AB"/>
    <w:rsid w:val="4F163491"/>
    <w:rsid w:val="4F1B6D93"/>
    <w:rsid w:val="4F338D9A"/>
    <w:rsid w:val="4F49602C"/>
    <w:rsid w:val="4F4E1C52"/>
    <w:rsid w:val="4F52C8F8"/>
    <w:rsid w:val="4F565228"/>
    <w:rsid w:val="4F76CC3F"/>
    <w:rsid w:val="4F7AE08B"/>
    <w:rsid w:val="4F82697F"/>
    <w:rsid w:val="4F84A627"/>
    <w:rsid w:val="4F8834D6"/>
    <w:rsid w:val="4F8BACEF"/>
    <w:rsid w:val="4F9051F8"/>
    <w:rsid w:val="4F94DBD0"/>
    <w:rsid w:val="4F99C324"/>
    <w:rsid w:val="4FA479BB"/>
    <w:rsid w:val="4FA791A1"/>
    <w:rsid w:val="4FAA6CCB"/>
    <w:rsid w:val="4FBA5E3B"/>
    <w:rsid w:val="4FCD3B7D"/>
    <w:rsid w:val="5009F784"/>
    <w:rsid w:val="5010C9A5"/>
    <w:rsid w:val="50125EB2"/>
    <w:rsid w:val="5015F20F"/>
    <w:rsid w:val="50166E66"/>
    <w:rsid w:val="501D1EDC"/>
    <w:rsid w:val="501F000E"/>
    <w:rsid w:val="502B4926"/>
    <w:rsid w:val="503228E5"/>
    <w:rsid w:val="503A9FC3"/>
    <w:rsid w:val="503DCB39"/>
    <w:rsid w:val="5057E9E4"/>
    <w:rsid w:val="505818C8"/>
    <w:rsid w:val="505F348D"/>
    <w:rsid w:val="50625803"/>
    <w:rsid w:val="509433ED"/>
    <w:rsid w:val="50945D18"/>
    <w:rsid w:val="50AC2EA0"/>
    <w:rsid w:val="50D2D7A6"/>
    <w:rsid w:val="50D59E1B"/>
    <w:rsid w:val="50D89F52"/>
    <w:rsid w:val="50D95D7F"/>
    <w:rsid w:val="50E148A8"/>
    <w:rsid w:val="50E8767D"/>
    <w:rsid w:val="50F8A2B1"/>
    <w:rsid w:val="51009931"/>
    <w:rsid w:val="51093694"/>
    <w:rsid w:val="510D938D"/>
    <w:rsid w:val="5119B356"/>
    <w:rsid w:val="511E0D5A"/>
    <w:rsid w:val="51200B1F"/>
    <w:rsid w:val="5125C639"/>
    <w:rsid w:val="512C0A10"/>
    <w:rsid w:val="5140451A"/>
    <w:rsid w:val="516587FE"/>
    <w:rsid w:val="5166A461"/>
    <w:rsid w:val="516AC7FF"/>
    <w:rsid w:val="516BB568"/>
    <w:rsid w:val="518D2DC5"/>
    <w:rsid w:val="51965FCB"/>
    <w:rsid w:val="51A17090"/>
    <w:rsid w:val="51A31DD9"/>
    <w:rsid w:val="51A8A060"/>
    <w:rsid w:val="51C724AB"/>
    <w:rsid w:val="51D1427C"/>
    <w:rsid w:val="51D2FB1C"/>
    <w:rsid w:val="51D78FA2"/>
    <w:rsid w:val="51E92D61"/>
    <w:rsid w:val="51EE0BCE"/>
    <w:rsid w:val="51F0F846"/>
    <w:rsid w:val="51FD1616"/>
    <w:rsid w:val="52057687"/>
    <w:rsid w:val="5210A3D9"/>
    <w:rsid w:val="52134E17"/>
    <w:rsid w:val="521F106E"/>
    <w:rsid w:val="5222EF54"/>
    <w:rsid w:val="522FEC01"/>
    <w:rsid w:val="52494EC4"/>
    <w:rsid w:val="524D2F95"/>
    <w:rsid w:val="52698B4B"/>
    <w:rsid w:val="526A1E85"/>
    <w:rsid w:val="52731FAF"/>
    <w:rsid w:val="527AC94F"/>
    <w:rsid w:val="5281C68E"/>
    <w:rsid w:val="52824149"/>
    <w:rsid w:val="528DEB66"/>
    <w:rsid w:val="529118EB"/>
    <w:rsid w:val="52947535"/>
    <w:rsid w:val="52D81B81"/>
    <w:rsid w:val="52DD1904"/>
    <w:rsid w:val="52DF4CB4"/>
    <w:rsid w:val="52E8F7B2"/>
    <w:rsid w:val="52EE074D"/>
    <w:rsid w:val="52F39F89"/>
    <w:rsid w:val="5329E99F"/>
    <w:rsid w:val="532D371E"/>
    <w:rsid w:val="532D6F73"/>
    <w:rsid w:val="5330D494"/>
    <w:rsid w:val="5335593B"/>
    <w:rsid w:val="533A4517"/>
    <w:rsid w:val="533B3AEC"/>
    <w:rsid w:val="533CF9A6"/>
    <w:rsid w:val="5344C2EC"/>
    <w:rsid w:val="5344D6D9"/>
    <w:rsid w:val="535092A9"/>
    <w:rsid w:val="5352012C"/>
    <w:rsid w:val="535257D4"/>
    <w:rsid w:val="5360B0BB"/>
    <w:rsid w:val="537A943F"/>
    <w:rsid w:val="537E61A7"/>
    <w:rsid w:val="5383AE5A"/>
    <w:rsid w:val="5387ADB2"/>
    <w:rsid w:val="538A06CE"/>
    <w:rsid w:val="538F959B"/>
    <w:rsid w:val="539290C3"/>
    <w:rsid w:val="539C84EB"/>
    <w:rsid w:val="539F33C3"/>
    <w:rsid w:val="53A06EA0"/>
    <w:rsid w:val="53B14469"/>
    <w:rsid w:val="53C514D0"/>
    <w:rsid w:val="53EA1459"/>
    <w:rsid w:val="53ECE655"/>
    <w:rsid w:val="54009CE9"/>
    <w:rsid w:val="54032235"/>
    <w:rsid w:val="54205E68"/>
    <w:rsid w:val="5421E195"/>
    <w:rsid w:val="543F3E74"/>
    <w:rsid w:val="54441AD4"/>
    <w:rsid w:val="54457B2D"/>
    <w:rsid w:val="5453246B"/>
    <w:rsid w:val="54565B6A"/>
    <w:rsid w:val="546A6B2A"/>
    <w:rsid w:val="546B0D9E"/>
    <w:rsid w:val="546B1D9D"/>
    <w:rsid w:val="546D30F7"/>
    <w:rsid w:val="54751648"/>
    <w:rsid w:val="547BD1A4"/>
    <w:rsid w:val="547EA48E"/>
    <w:rsid w:val="548898EC"/>
    <w:rsid w:val="5488C016"/>
    <w:rsid w:val="54942168"/>
    <w:rsid w:val="549CD662"/>
    <w:rsid w:val="54A1D3F8"/>
    <w:rsid w:val="54A87218"/>
    <w:rsid w:val="54AEEEF9"/>
    <w:rsid w:val="54B8E383"/>
    <w:rsid w:val="54C15A27"/>
    <w:rsid w:val="54D399B1"/>
    <w:rsid w:val="54DE88B9"/>
    <w:rsid w:val="54DFBB51"/>
    <w:rsid w:val="54E2595D"/>
    <w:rsid w:val="54E69ADA"/>
    <w:rsid w:val="54FE8F73"/>
    <w:rsid w:val="55109843"/>
    <w:rsid w:val="551B9B67"/>
    <w:rsid w:val="552400ED"/>
    <w:rsid w:val="5525468E"/>
    <w:rsid w:val="552599EE"/>
    <w:rsid w:val="5534AEAE"/>
    <w:rsid w:val="5535955E"/>
    <w:rsid w:val="553682B1"/>
    <w:rsid w:val="553C4943"/>
    <w:rsid w:val="554362CF"/>
    <w:rsid w:val="554EA95A"/>
    <w:rsid w:val="55521B05"/>
    <w:rsid w:val="5556A322"/>
    <w:rsid w:val="5556B4F8"/>
    <w:rsid w:val="55627A23"/>
    <w:rsid w:val="557E2280"/>
    <w:rsid w:val="5581E11C"/>
    <w:rsid w:val="558BE4D5"/>
    <w:rsid w:val="558E80FD"/>
    <w:rsid w:val="55A72554"/>
    <w:rsid w:val="55A7F4A6"/>
    <w:rsid w:val="55AE05A4"/>
    <w:rsid w:val="55BE1B68"/>
    <w:rsid w:val="55BE5E56"/>
    <w:rsid w:val="55C154A8"/>
    <w:rsid w:val="55D8FDD5"/>
    <w:rsid w:val="55E4713B"/>
    <w:rsid w:val="55E80CD7"/>
    <w:rsid w:val="55ED3497"/>
    <w:rsid w:val="55EEBBFC"/>
    <w:rsid w:val="55EFA422"/>
    <w:rsid w:val="55F83ED2"/>
    <w:rsid w:val="55FC203A"/>
    <w:rsid w:val="55FEA999"/>
    <w:rsid w:val="560518FB"/>
    <w:rsid w:val="560769D7"/>
    <w:rsid w:val="560A06BA"/>
    <w:rsid w:val="562300F6"/>
    <w:rsid w:val="5625DA3B"/>
    <w:rsid w:val="56383295"/>
    <w:rsid w:val="5648BA97"/>
    <w:rsid w:val="564DCFB8"/>
    <w:rsid w:val="5650525E"/>
    <w:rsid w:val="56535AEB"/>
    <w:rsid w:val="56592AB3"/>
    <w:rsid w:val="565D63F0"/>
    <w:rsid w:val="5673409F"/>
    <w:rsid w:val="56811BD2"/>
    <w:rsid w:val="56817347"/>
    <w:rsid w:val="5697F9B5"/>
    <w:rsid w:val="5698A40E"/>
    <w:rsid w:val="56A3FFC3"/>
    <w:rsid w:val="56A76C28"/>
    <w:rsid w:val="56AF5E8F"/>
    <w:rsid w:val="56B001FA"/>
    <w:rsid w:val="56BC1B87"/>
    <w:rsid w:val="56BE9A55"/>
    <w:rsid w:val="56E94563"/>
    <w:rsid w:val="56F0FDE0"/>
    <w:rsid w:val="56FB9A77"/>
    <w:rsid w:val="56FDA9A8"/>
    <w:rsid w:val="57055CDE"/>
    <w:rsid w:val="5708A169"/>
    <w:rsid w:val="570DDF46"/>
    <w:rsid w:val="571E21D4"/>
    <w:rsid w:val="5722DCAE"/>
    <w:rsid w:val="57246239"/>
    <w:rsid w:val="572E9982"/>
    <w:rsid w:val="573034EE"/>
    <w:rsid w:val="573EDC39"/>
    <w:rsid w:val="574A7F6F"/>
    <w:rsid w:val="5754492E"/>
    <w:rsid w:val="5755FE5C"/>
    <w:rsid w:val="57658C3E"/>
    <w:rsid w:val="577EA535"/>
    <w:rsid w:val="579B3113"/>
    <w:rsid w:val="57A06D59"/>
    <w:rsid w:val="57A6499D"/>
    <w:rsid w:val="57ADA33D"/>
    <w:rsid w:val="57BCD1A8"/>
    <w:rsid w:val="57CDC3DA"/>
    <w:rsid w:val="57D13418"/>
    <w:rsid w:val="57D2F83C"/>
    <w:rsid w:val="57D83E93"/>
    <w:rsid w:val="57DD4979"/>
    <w:rsid w:val="57DF702E"/>
    <w:rsid w:val="57DF7810"/>
    <w:rsid w:val="57F3FAD4"/>
    <w:rsid w:val="5806693C"/>
    <w:rsid w:val="580BC03C"/>
    <w:rsid w:val="580FB22D"/>
    <w:rsid w:val="580FD6CE"/>
    <w:rsid w:val="58191CDC"/>
    <w:rsid w:val="581CF96A"/>
    <w:rsid w:val="581D1592"/>
    <w:rsid w:val="58273D09"/>
    <w:rsid w:val="582E3810"/>
    <w:rsid w:val="583E0E94"/>
    <w:rsid w:val="5840005C"/>
    <w:rsid w:val="5844FFDE"/>
    <w:rsid w:val="584730C0"/>
    <w:rsid w:val="584D0902"/>
    <w:rsid w:val="584EFA7B"/>
    <w:rsid w:val="5854958F"/>
    <w:rsid w:val="58595F83"/>
    <w:rsid w:val="585CC124"/>
    <w:rsid w:val="5861BD65"/>
    <w:rsid w:val="5862944B"/>
    <w:rsid w:val="587A564D"/>
    <w:rsid w:val="5884A679"/>
    <w:rsid w:val="589D727E"/>
    <w:rsid w:val="58AD9405"/>
    <w:rsid w:val="58B09332"/>
    <w:rsid w:val="58C4DE77"/>
    <w:rsid w:val="58CB1C60"/>
    <w:rsid w:val="58EDF214"/>
    <w:rsid w:val="591CC534"/>
    <w:rsid w:val="591DFF80"/>
    <w:rsid w:val="59245843"/>
    <w:rsid w:val="59264619"/>
    <w:rsid w:val="59315499"/>
    <w:rsid w:val="59362E9B"/>
    <w:rsid w:val="594C3CE4"/>
    <w:rsid w:val="5952D06D"/>
    <w:rsid w:val="59585D0A"/>
    <w:rsid w:val="5970A77B"/>
    <w:rsid w:val="5974215E"/>
    <w:rsid w:val="5975F1AF"/>
    <w:rsid w:val="59874CA2"/>
    <w:rsid w:val="59897AE3"/>
    <w:rsid w:val="59AF6C6F"/>
    <w:rsid w:val="59B85F0F"/>
    <w:rsid w:val="59C019DF"/>
    <w:rsid w:val="59D4B32F"/>
    <w:rsid w:val="59E5C03C"/>
    <w:rsid w:val="59E7603E"/>
    <w:rsid w:val="59F1EC1E"/>
    <w:rsid w:val="59F4A1C9"/>
    <w:rsid w:val="59FDBD52"/>
    <w:rsid w:val="5A02D848"/>
    <w:rsid w:val="5A176AD1"/>
    <w:rsid w:val="5A21E464"/>
    <w:rsid w:val="5A29CC9B"/>
    <w:rsid w:val="5A6219D5"/>
    <w:rsid w:val="5A734A53"/>
    <w:rsid w:val="5A75306A"/>
    <w:rsid w:val="5A7DB547"/>
    <w:rsid w:val="5A811B3E"/>
    <w:rsid w:val="5A86D0EE"/>
    <w:rsid w:val="5A8F62A9"/>
    <w:rsid w:val="5A99A674"/>
    <w:rsid w:val="5AA089F5"/>
    <w:rsid w:val="5AABA6B1"/>
    <w:rsid w:val="5AAC88BC"/>
    <w:rsid w:val="5AB4F8B3"/>
    <w:rsid w:val="5AC1398D"/>
    <w:rsid w:val="5AC1ED6A"/>
    <w:rsid w:val="5AC22838"/>
    <w:rsid w:val="5ACC6AD2"/>
    <w:rsid w:val="5AE1F53C"/>
    <w:rsid w:val="5AF913B6"/>
    <w:rsid w:val="5B03553B"/>
    <w:rsid w:val="5B07BA85"/>
    <w:rsid w:val="5B0B575D"/>
    <w:rsid w:val="5B1CD84E"/>
    <w:rsid w:val="5B401CA6"/>
    <w:rsid w:val="5B44D7D1"/>
    <w:rsid w:val="5B4BD310"/>
    <w:rsid w:val="5B5D959C"/>
    <w:rsid w:val="5B749F03"/>
    <w:rsid w:val="5B75147E"/>
    <w:rsid w:val="5B782B16"/>
    <w:rsid w:val="5B80C3BF"/>
    <w:rsid w:val="5B831BB6"/>
    <w:rsid w:val="5B834E9A"/>
    <w:rsid w:val="5B95F183"/>
    <w:rsid w:val="5BA3FA1C"/>
    <w:rsid w:val="5BAA9876"/>
    <w:rsid w:val="5BADA309"/>
    <w:rsid w:val="5BCDA400"/>
    <w:rsid w:val="5BDD23A8"/>
    <w:rsid w:val="5BE4DE1F"/>
    <w:rsid w:val="5BEA1ABB"/>
    <w:rsid w:val="5BF1B7BB"/>
    <w:rsid w:val="5BF4C777"/>
    <w:rsid w:val="5BFF66AB"/>
    <w:rsid w:val="5C07EF12"/>
    <w:rsid w:val="5C1B5381"/>
    <w:rsid w:val="5C201819"/>
    <w:rsid w:val="5C208230"/>
    <w:rsid w:val="5C20B361"/>
    <w:rsid w:val="5C249024"/>
    <w:rsid w:val="5C309887"/>
    <w:rsid w:val="5C39AFF5"/>
    <w:rsid w:val="5C3E5E17"/>
    <w:rsid w:val="5C4435F1"/>
    <w:rsid w:val="5C4BE5DE"/>
    <w:rsid w:val="5C513BB7"/>
    <w:rsid w:val="5C60B0E2"/>
    <w:rsid w:val="5C643638"/>
    <w:rsid w:val="5C677764"/>
    <w:rsid w:val="5C70B141"/>
    <w:rsid w:val="5C73F03B"/>
    <w:rsid w:val="5C7E8875"/>
    <w:rsid w:val="5C827692"/>
    <w:rsid w:val="5C8D7278"/>
    <w:rsid w:val="5C942AC4"/>
    <w:rsid w:val="5C9727A5"/>
    <w:rsid w:val="5CAA024E"/>
    <w:rsid w:val="5CB5FA37"/>
    <w:rsid w:val="5CBF21A1"/>
    <w:rsid w:val="5CC677DB"/>
    <w:rsid w:val="5CCD1F87"/>
    <w:rsid w:val="5CD29EE6"/>
    <w:rsid w:val="5CD2CDE2"/>
    <w:rsid w:val="5CD95858"/>
    <w:rsid w:val="5CDCEA8C"/>
    <w:rsid w:val="5CDF0B51"/>
    <w:rsid w:val="5CF34D58"/>
    <w:rsid w:val="5D081CEB"/>
    <w:rsid w:val="5D230C29"/>
    <w:rsid w:val="5D248D0D"/>
    <w:rsid w:val="5D3BEAD5"/>
    <w:rsid w:val="5D40070A"/>
    <w:rsid w:val="5D59DD53"/>
    <w:rsid w:val="5D5A8D38"/>
    <w:rsid w:val="5D5CA97C"/>
    <w:rsid w:val="5D93881F"/>
    <w:rsid w:val="5D99DD80"/>
    <w:rsid w:val="5DA011E1"/>
    <w:rsid w:val="5DACD12C"/>
    <w:rsid w:val="5DB7AA96"/>
    <w:rsid w:val="5DBB46F0"/>
    <w:rsid w:val="5DC5816A"/>
    <w:rsid w:val="5DCC352C"/>
    <w:rsid w:val="5DD0A905"/>
    <w:rsid w:val="5DD7EEFF"/>
    <w:rsid w:val="5DE34D7B"/>
    <w:rsid w:val="5DE4DD4F"/>
    <w:rsid w:val="5DF36037"/>
    <w:rsid w:val="5DF4F78F"/>
    <w:rsid w:val="5E06AF14"/>
    <w:rsid w:val="5E15C044"/>
    <w:rsid w:val="5E1F820C"/>
    <w:rsid w:val="5E2504B2"/>
    <w:rsid w:val="5E2A6511"/>
    <w:rsid w:val="5E2A84DC"/>
    <w:rsid w:val="5E37739F"/>
    <w:rsid w:val="5E385E92"/>
    <w:rsid w:val="5E39B119"/>
    <w:rsid w:val="5E57BEFA"/>
    <w:rsid w:val="5E57FFED"/>
    <w:rsid w:val="5E5A2A60"/>
    <w:rsid w:val="5E636BFB"/>
    <w:rsid w:val="5E70FF1A"/>
    <w:rsid w:val="5E7E26AF"/>
    <w:rsid w:val="5E826FAC"/>
    <w:rsid w:val="5E87A494"/>
    <w:rsid w:val="5E8A4FE5"/>
    <w:rsid w:val="5E9C162C"/>
    <w:rsid w:val="5E9ECF96"/>
    <w:rsid w:val="5EA972DA"/>
    <w:rsid w:val="5EAB197A"/>
    <w:rsid w:val="5EAB5FA3"/>
    <w:rsid w:val="5EB9FB0D"/>
    <w:rsid w:val="5EBF160B"/>
    <w:rsid w:val="5ECA80D1"/>
    <w:rsid w:val="5ED6AF79"/>
    <w:rsid w:val="5EDB4AA8"/>
    <w:rsid w:val="5EE1B9F4"/>
    <w:rsid w:val="5EE407F5"/>
    <w:rsid w:val="5EE8DB50"/>
    <w:rsid w:val="5EF6876E"/>
    <w:rsid w:val="5F0154C7"/>
    <w:rsid w:val="5F0187D4"/>
    <w:rsid w:val="5F18C597"/>
    <w:rsid w:val="5F352645"/>
    <w:rsid w:val="5F39BEE8"/>
    <w:rsid w:val="5F3FFA8B"/>
    <w:rsid w:val="5F52DFD2"/>
    <w:rsid w:val="5F5B76D8"/>
    <w:rsid w:val="5F63A3BE"/>
    <w:rsid w:val="5F672B1E"/>
    <w:rsid w:val="5F6A2E3D"/>
    <w:rsid w:val="5F6D073F"/>
    <w:rsid w:val="5F6D49F5"/>
    <w:rsid w:val="5F8E3B62"/>
    <w:rsid w:val="5F997904"/>
    <w:rsid w:val="5F9F9F6B"/>
    <w:rsid w:val="5FAF6344"/>
    <w:rsid w:val="5FB3604B"/>
    <w:rsid w:val="5FB925DA"/>
    <w:rsid w:val="5FBD280F"/>
    <w:rsid w:val="5FCBFB17"/>
    <w:rsid w:val="5FD46BE6"/>
    <w:rsid w:val="5FDBF4AD"/>
    <w:rsid w:val="5FE50C08"/>
    <w:rsid w:val="5FE61AF1"/>
    <w:rsid w:val="5FECDE7D"/>
    <w:rsid w:val="5FF8DC22"/>
    <w:rsid w:val="5FFDA542"/>
    <w:rsid w:val="5FFE9225"/>
    <w:rsid w:val="6001DBE0"/>
    <w:rsid w:val="60022BED"/>
    <w:rsid w:val="60037DD1"/>
    <w:rsid w:val="60114B61"/>
    <w:rsid w:val="602A3904"/>
    <w:rsid w:val="602A3A33"/>
    <w:rsid w:val="602D1A02"/>
    <w:rsid w:val="6036E572"/>
    <w:rsid w:val="603F92C0"/>
    <w:rsid w:val="6047B60E"/>
    <w:rsid w:val="605640B3"/>
    <w:rsid w:val="605A5314"/>
    <w:rsid w:val="605C01C8"/>
    <w:rsid w:val="605E3393"/>
    <w:rsid w:val="6060B212"/>
    <w:rsid w:val="6073BD64"/>
    <w:rsid w:val="60764B71"/>
    <w:rsid w:val="607D6A93"/>
    <w:rsid w:val="60835159"/>
    <w:rsid w:val="608495F8"/>
    <w:rsid w:val="608AED9E"/>
    <w:rsid w:val="609020C1"/>
    <w:rsid w:val="6090BCDF"/>
    <w:rsid w:val="60A8FF90"/>
    <w:rsid w:val="60B94502"/>
    <w:rsid w:val="60CD863D"/>
    <w:rsid w:val="60CE145C"/>
    <w:rsid w:val="60E0768F"/>
    <w:rsid w:val="60E34DCD"/>
    <w:rsid w:val="60E43C9C"/>
    <w:rsid w:val="60E688D2"/>
    <w:rsid w:val="60EE332A"/>
    <w:rsid w:val="610409CE"/>
    <w:rsid w:val="6106D43D"/>
    <w:rsid w:val="610BE0F4"/>
    <w:rsid w:val="6110720F"/>
    <w:rsid w:val="6116ED65"/>
    <w:rsid w:val="611B6086"/>
    <w:rsid w:val="6125B662"/>
    <w:rsid w:val="612A946A"/>
    <w:rsid w:val="613113C9"/>
    <w:rsid w:val="6131DFAB"/>
    <w:rsid w:val="61354A8C"/>
    <w:rsid w:val="61467B40"/>
    <w:rsid w:val="614A9A6E"/>
    <w:rsid w:val="61767323"/>
    <w:rsid w:val="61814A72"/>
    <w:rsid w:val="61826FBF"/>
    <w:rsid w:val="6192D667"/>
    <w:rsid w:val="61B3DE0E"/>
    <w:rsid w:val="61C41E32"/>
    <w:rsid w:val="61D6FCB3"/>
    <w:rsid w:val="61D98F18"/>
    <w:rsid w:val="61DAEC67"/>
    <w:rsid w:val="61E9B0CF"/>
    <w:rsid w:val="61EE8C61"/>
    <w:rsid w:val="61EEE3B2"/>
    <w:rsid w:val="6204F128"/>
    <w:rsid w:val="6209A07E"/>
    <w:rsid w:val="623814D6"/>
    <w:rsid w:val="623942A8"/>
    <w:rsid w:val="623ECEE7"/>
    <w:rsid w:val="624DBA44"/>
    <w:rsid w:val="6250316F"/>
    <w:rsid w:val="625404E7"/>
    <w:rsid w:val="62570DA8"/>
    <w:rsid w:val="625D9DFA"/>
    <w:rsid w:val="625DBA85"/>
    <w:rsid w:val="625E21F4"/>
    <w:rsid w:val="626EA82F"/>
    <w:rsid w:val="6276E0A7"/>
    <w:rsid w:val="6280498F"/>
    <w:rsid w:val="62976271"/>
    <w:rsid w:val="629C2FC0"/>
    <w:rsid w:val="62CAC54C"/>
    <w:rsid w:val="62D1F00E"/>
    <w:rsid w:val="62D8774C"/>
    <w:rsid w:val="62DEFD5B"/>
    <w:rsid w:val="62E0093F"/>
    <w:rsid w:val="62E70406"/>
    <w:rsid w:val="62EBC3FD"/>
    <w:rsid w:val="62F3AE7F"/>
    <w:rsid w:val="62F6F7DA"/>
    <w:rsid w:val="63090C84"/>
    <w:rsid w:val="631B8659"/>
    <w:rsid w:val="631EBBEA"/>
    <w:rsid w:val="6322F44F"/>
    <w:rsid w:val="633E3C94"/>
    <w:rsid w:val="634744AD"/>
    <w:rsid w:val="634CC473"/>
    <w:rsid w:val="635297AE"/>
    <w:rsid w:val="6354F9DB"/>
    <w:rsid w:val="63568219"/>
    <w:rsid w:val="635F42C1"/>
    <w:rsid w:val="63651CDB"/>
    <w:rsid w:val="636AF15F"/>
    <w:rsid w:val="6378ED32"/>
    <w:rsid w:val="637AAAE3"/>
    <w:rsid w:val="638623E2"/>
    <w:rsid w:val="6386F03E"/>
    <w:rsid w:val="639904CB"/>
    <w:rsid w:val="63A13B7A"/>
    <w:rsid w:val="63A2E499"/>
    <w:rsid w:val="63A73292"/>
    <w:rsid w:val="63ACF078"/>
    <w:rsid w:val="63C72A44"/>
    <w:rsid w:val="63C7876D"/>
    <w:rsid w:val="63D6A097"/>
    <w:rsid w:val="63D7777C"/>
    <w:rsid w:val="63DD1C6D"/>
    <w:rsid w:val="63E16CAF"/>
    <w:rsid w:val="63F281F1"/>
    <w:rsid w:val="63F4C1D1"/>
    <w:rsid w:val="63F59F5B"/>
    <w:rsid w:val="63FAF1FD"/>
    <w:rsid w:val="64052529"/>
    <w:rsid w:val="64154C68"/>
    <w:rsid w:val="642C122A"/>
    <w:rsid w:val="643E8A9B"/>
    <w:rsid w:val="644FDABA"/>
    <w:rsid w:val="64610819"/>
    <w:rsid w:val="64625739"/>
    <w:rsid w:val="6465704A"/>
    <w:rsid w:val="646C2CC5"/>
    <w:rsid w:val="64746CBA"/>
    <w:rsid w:val="64763F6D"/>
    <w:rsid w:val="647EA993"/>
    <w:rsid w:val="647F22F1"/>
    <w:rsid w:val="648304E1"/>
    <w:rsid w:val="64857370"/>
    <w:rsid w:val="6489FD50"/>
    <w:rsid w:val="649746FC"/>
    <w:rsid w:val="64A03AD1"/>
    <w:rsid w:val="64B029A4"/>
    <w:rsid w:val="64B4248F"/>
    <w:rsid w:val="64C14A62"/>
    <w:rsid w:val="64C226B2"/>
    <w:rsid w:val="64CDD569"/>
    <w:rsid w:val="64E8640D"/>
    <w:rsid w:val="64F35D56"/>
    <w:rsid w:val="64F45E72"/>
    <w:rsid w:val="650AC35D"/>
    <w:rsid w:val="650CC0E0"/>
    <w:rsid w:val="6521804F"/>
    <w:rsid w:val="652532B1"/>
    <w:rsid w:val="653DDC7D"/>
    <w:rsid w:val="6543BD11"/>
    <w:rsid w:val="65528149"/>
    <w:rsid w:val="655C9CCA"/>
    <w:rsid w:val="655F4943"/>
    <w:rsid w:val="655FAAEC"/>
    <w:rsid w:val="65768B6B"/>
    <w:rsid w:val="65769A46"/>
    <w:rsid w:val="657F12A2"/>
    <w:rsid w:val="657FE25E"/>
    <w:rsid w:val="6580C029"/>
    <w:rsid w:val="658DA9CB"/>
    <w:rsid w:val="658F0CB9"/>
    <w:rsid w:val="65A43D3A"/>
    <w:rsid w:val="65A70878"/>
    <w:rsid w:val="65AB0741"/>
    <w:rsid w:val="65ACAA3D"/>
    <w:rsid w:val="65AE33F0"/>
    <w:rsid w:val="65AF465E"/>
    <w:rsid w:val="65B8F2A8"/>
    <w:rsid w:val="65C44DC4"/>
    <w:rsid w:val="65CED98A"/>
    <w:rsid w:val="65DAC7AA"/>
    <w:rsid w:val="65E08E3F"/>
    <w:rsid w:val="65EA10F0"/>
    <w:rsid w:val="65ED3679"/>
    <w:rsid w:val="65F0DCD9"/>
    <w:rsid w:val="65F53D30"/>
    <w:rsid w:val="660718A4"/>
    <w:rsid w:val="66292976"/>
    <w:rsid w:val="662C5740"/>
    <w:rsid w:val="663F3F3F"/>
    <w:rsid w:val="664F2F92"/>
    <w:rsid w:val="665B7BB1"/>
    <w:rsid w:val="665CEB31"/>
    <w:rsid w:val="66640783"/>
    <w:rsid w:val="667548E3"/>
    <w:rsid w:val="668C115F"/>
    <w:rsid w:val="66A09D2F"/>
    <w:rsid w:val="66A41EE4"/>
    <w:rsid w:val="66A64B69"/>
    <w:rsid w:val="66A65A5C"/>
    <w:rsid w:val="66A9FA50"/>
    <w:rsid w:val="66AA0B67"/>
    <w:rsid w:val="66B7E149"/>
    <w:rsid w:val="66B7E966"/>
    <w:rsid w:val="66BC7D40"/>
    <w:rsid w:val="66C0593A"/>
    <w:rsid w:val="66C1BEB6"/>
    <w:rsid w:val="66C564D8"/>
    <w:rsid w:val="66C9B5FB"/>
    <w:rsid w:val="66CB4443"/>
    <w:rsid w:val="66CB74C2"/>
    <w:rsid w:val="66CDEA7C"/>
    <w:rsid w:val="66D2B7EF"/>
    <w:rsid w:val="66D30A43"/>
    <w:rsid w:val="66D4D988"/>
    <w:rsid w:val="66DE4844"/>
    <w:rsid w:val="66E8369C"/>
    <w:rsid w:val="66E93A7F"/>
    <w:rsid w:val="6703A698"/>
    <w:rsid w:val="670FCF9B"/>
    <w:rsid w:val="6721CE75"/>
    <w:rsid w:val="672682DA"/>
    <w:rsid w:val="6727C9D5"/>
    <w:rsid w:val="672BCAAE"/>
    <w:rsid w:val="6730F6D3"/>
    <w:rsid w:val="67318AC4"/>
    <w:rsid w:val="673632CB"/>
    <w:rsid w:val="674E3E8D"/>
    <w:rsid w:val="6753049F"/>
    <w:rsid w:val="67531A11"/>
    <w:rsid w:val="67566F2C"/>
    <w:rsid w:val="6756C9D9"/>
    <w:rsid w:val="6769B44A"/>
    <w:rsid w:val="676FDE10"/>
    <w:rsid w:val="6773511A"/>
    <w:rsid w:val="6777CCB8"/>
    <w:rsid w:val="6785E151"/>
    <w:rsid w:val="678B6647"/>
    <w:rsid w:val="67905FEC"/>
    <w:rsid w:val="679D4F8A"/>
    <w:rsid w:val="67A16EF1"/>
    <w:rsid w:val="67A3FD5D"/>
    <w:rsid w:val="67AA9DBB"/>
    <w:rsid w:val="67AC9BCE"/>
    <w:rsid w:val="67BB4210"/>
    <w:rsid w:val="67BBDDCC"/>
    <w:rsid w:val="67C2F6C1"/>
    <w:rsid w:val="67C63410"/>
    <w:rsid w:val="67D4F097"/>
    <w:rsid w:val="67F93B09"/>
    <w:rsid w:val="68008DA1"/>
    <w:rsid w:val="68035CAD"/>
    <w:rsid w:val="6819E819"/>
    <w:rsid w:val="6822E3E9"/>
    <w:rsid w:val="68290DAA"/>
    <w:rsid w:val="68330EDA"/>
    <w:rsid w:val="6850C68C"/>
    <w:rsid w:val="6851D2D2"/>
    <w:rsid w:val="68585B99"/>
    <w:rsid w:val="687F94F4"/>
    <w:rsid w:val="68917F76"/>
    <w:rsid w:val="689AFD1E"/>
    <w:rsid w:val="689BEDC3"/>
    <w:rsid w:val="68BB3B17"/>
    <w:rsid w:val="68C352ED"/>
    <w:rsid w:val="68CFB02F"/>
    <w:rsid w:val="68DC6592"/>
    <w:rsid w:val="68DCC802"/>
    <w:rsid w:val="68DE8FF6"/>
    <w:rsid w:val="68EC9F6C"/>
    <w:rsid w:val="68EED470"/>
    <w:rsid w:val="68F455FF"/>
    <w:rsid w:val="68F72F28"/>
    <w:rsid w:val="68F9A736"/>
    <w:rsid w:val="690DA6CA"/>
    <w:rsid w:val="6912B1F5"/>
    <w:rsid w:val="6913433B"/>
    <w:rsid w:val="691C51ED"/>
    <w:rsid w:val="691EAEFC"/>
    <w:rsid w:val="692B9E2E"/>
    <w:rsid w:val="6939715F"/>
    <w:rsid w:val="693B8069"/>
    <w:rsid w:val="69425B53"/>
    <w:rsid w:val="6943FB59"/>
    <w:rsid w:val="69572150"/>
    <w:rsid w:val="69602B4E"/>
    <w:rsid w:val="69677FDB"/>
    <w:rsid w:val="697A3CCA"/>
    <w:rsid w:val="698C92DB"/>
    <w:rsid w:val="69980268"/>
    <w:rsid w:val="69A02307"/>
    <w:rsid w:val="69B13C0E"/>
    <w:rsid w:val="69B71A23"/>
    <w:rsid w:val="69B82EAF"/>
    <w:rsid w:val="6A02301B"/>
    <w:rsid w:val="6A106CDF"/>
    <w:rsid w:val="6A1A3D6E"/>
    <w:rsid w:val="6A29EFC0"/>
    <w:rsid w:val="6A3F59F7"/>
    <w:rsid w:val="6A3FC3D0"/>
    <w:rsid w:val="6A3FDC40"/>
    <w:rsid w:val="6A406E78"/>
    <w:rsid w:val="6A421AF7"/>
    <w:rsid w:val="6A427065"/>
    <w:rsid w:val="6A442262"/>
    <w:rsid w:val="6A482B67"/>
    <w:rsid w:val="6A540E2F"/>
    <w:rsid w:val="6A6108C4"/>
    <w:rsid w:val="6A821BD1"/>
    <w:rsid w:val="6A874A35"/>
    <w:rsid w:val="6A929AB8"/>
    <w:rsid w:val="6A9341BA"/>
    <w:rsid w:val="6A9F44C7"/>
    <w:rsid w:val="6AAC22BC"/>
    <w:rsid w:val="6AB6854D"/>
    <w:rsid w:val="6ABC3820"/>
    <w:rsid w:val="6ACBFE73"/>
    <w:rsid w:val="6AD4E021"/>
    <w:rsid w:val="6AD83110"/>
    <w:rsid w:val="6AE2EEAF"/>
    <w:rsid w:val="6AE5D960"/>
    <w:rsid w:val="6AEA6065"/>
    <w:rsid w:val="6AEAEFD8"/>
    <w:rsid w:val="6AF5386F"/>
    <w:rsid w:val="6AF754C3"/>
    <w:rsid w:val="6B1689B8"/>
    <w:rsid w:val="6B1F494B"/>
    <w:rsid w:val="6B31EC65"/>
    <w:rsid w:val="6B3EE188"/>
    <w:rsid w:val="6B456946"/>
    <w:rsid w:val="6B4F8C12"/>
    <w:rsid w:val="6B51334D"/>
    <w:rsid w:val="6B5B3974"/>
    <w:rsid w:val="6B62BF6E"/>
    <w:rsid w:val="6B62FDF2"/>
    <w:rsid w:val="6B6A8452"/>
    <w:rsid w:val="6B6B3FC2"/>
    <w:rsid w:val="6B7AFE57"/>
    <w:rsid w:val="6B882A3E"/>
    <w:rsid w:val="6B8B4E17"/>
    <w:rsid w:val="6B93C6BA"/>
    <w:rsid w:val="6BA54850"/>
    <w:rsid w:val="6BB016DE"/>
    <w:rsid w:val="6BB42A95"/>
    <w:rsid w:val="6BB7D310"/>
    <w:rsid w:val="6BBD3B30"/>
    <w:rsid w:val="6BCA1DE1"/>
    <w:rsid w:val="6BD6E8B5"/>
    <w:rsid w:val="6BDDEB58"/>
    <w:rsid w:val="6BDE7F3F"/>
    <w:rsid w:val="6BDF6621"/>
    <w:rsid w:val="6BEB1B87"/>
    <w:rsid w:val="6BF2FFBA"/>
    <w:rsid w:val="6C0BE99B"/>
    <w:rsid w:val="6C10EA40"/>
    <w:rsid w:val="6C13D3D6"/>
    <w:rsid w:val="6C1968C6"/>
    <w:rsid w:val="6C1A7397"/>
    <w:rsid w:val="6C297731"/>
    <w:rsid w:val="6C2FE146"/>
    <w:rsid w:val="6C47776A"/>
    <w:rsid w:val="6C49F133"/>
    <w:rsid w:val="6C56F38F"/>
    <w:rsid w:val="6C584813"/>
    <w:rsid w:val="6C5CEA73"/>
    <w:rsid w:val="6C5D87A7"/>
    <w:rsid w:val="6C61F3A9"/>
    <w:rsid w:val="6C6C7833"/>
    <w:rsid w:val="6C6F527C"/>
    <w:rsid w:val="6C75194E"/>
    <w:rsid w:val="6C7C291E"/>
    <w:rsid w:val="6C880051"/>
    <w:rsid w:val="6C8AB68F"/>
    <w:rsid w:val="6CA68DAD"/>
    <w:rsid w:val="6CAE4A89"/>
    <w:rsid w:val="6CB863E3"/>
    <w:rsid w:val="6CBF826E"/>
    <w:rsid w:val="6CD0E91A"/>
    <w:rsid w:val="6CD1E481"/>
    <w:rsid w:val="6CD35F12"/>
    <w:rsid w:val="6CE3C5C3"/>
    <w:rsid w:val="6CE6F1B4"/>
    <w:rsid w:val="6CE87AA0"/>
    <w:rsid w:val="6CFF79EB"/>
    <w:rsid w:val="6D099972"/>
    <w:rsid w:val="6D0B3D60"/>
    <w:rsid w:val="6D10CB83"/>
    <w:rsid w:val="6D25F038"/>
    <w:rsid w:val="6D2B9F94"/>
    <w:rsid w:val="6D3794FF"/>
    <w:rsid w:val="6D3A382A"/>
    <w:rsid w:val="6D3D2367"/>
    <w:rsid w:val="6D3E3A8D"/>
    <w:rsid w:val="6D4AD38E"/>
    <w:rsid w:val="6D51521A"/>
    <w:rsid w:val="6D518927"/>
    <w:rsid w:val="6D522BB0"/>
    <w:rsid w:val="6D6E8A0A"/>
    <w:rsid w:val="6D76A415"/>
    <w:rsid w:val="6D7A00CB"/>
    <w:rsid w:val="6D7B5C6D"/>
    <w:rsid w:val="6D86EB6D"/>
    <w:rsid w:val="6D8ED590"/>
    <w:rsid w:val="6D90AD81"/>
    <w:rsid w:val="6D954DD9"/>
    <w:rsid w:val="6DA94C7A"/>
    <w:rsid w:val="6DB1BA1F"/>
    <w:rsid w:val="6DCB20F1"/>
    <w:rsid w:val="6DCB2ECB"/>
    <w:rsid w:val="6DD3F40D"/>
    <w:rsid w:val="6DD4144B"/>
    <w:rsid w:val="6DD96170"/>
    <w:rsid w:val="6DDEC9AF"/>
    <w:rsid w:val="6DF38C88"/>
    <w:rsid w:val="6DF781FA"/>
    <w:rsid w:val="6DFAD409"/>
    <w:rsid w:val="6DFE40BA"/>
    <w:rsid w:val="6DFF0C84"/>
    <w:rsid w:val="6DFFF2F0"/>
    <w:rsid w:val="6E1434D5"/>
    <w:rsid w:val="6E1C47F2"/>
    <w:rsid w:val="6E2CAA09"/>
    <w:rsid w:val="6E439020"/>
    <w:rsid w:val="6E4742D2"/>
    <w:rsid w:val="6E4E0D42"/>
    <w:rsid w:val="6E6DB367"/>
    <w:rsid w:val="6E6FBE1F"/>
    <w:rsid w:val="6E775804"/>
    <w:rsid w:val="6E802C17"/>
    <w:rsid w:val="6E8BDA4F"/>
    <w:rsid w:val="6E8FC2D9"/>
    <w:rsid w:val="6E904ADA"/>
    <w:rsid w:val="6E961F2D"/>
    <w:rsid w:val="6EAA4B51"/>
    <w:rsid w:val="6EAE0291"/>
    <w:rsid w:val="6EB5138C"/>
    <w:rsid w:val="6EC00A4D"/>
    <w:rsid w:val="6EC36B56"/>
    <w:rsid w:val="6EC5F300"/>
    <w:rsid w:val="6EC6BF03"/>
    <w:rsid w:val="6ECB4E59"/>
    <w:rsid w:val="6ED7BC40"/>
    <w:rsid w:val="6ED82286"/>
    <w:rsid w:val="6ED97D2E"/>
    <w:rsid w:val="6EDCD4F5"/>
    <w:rsid w:val="6EDD3795"/>
    <w:rsid w:val="6EEC15A0"/>
    <w:rsid w:val="6EEDB384"/>
    <w:rsid w:val="6EF352B7"/>
    <w:rsid w:val="6EF77EC9"/>
    <w:rsid w:val="6EFF782B"/>
    <w:rsid w:val="6F049D9C"/>
    <w:rsid w:val="6F0796EE"/>
    <w:rsid w:val="6F0DAF5A"/>
    <w:rsid w:val="6F16D3A2"/>
    <w:rsid w:val="6F23F64D"/>
    <w:rsid w:val="6F2D3574"/>
    <w:rsid w:val="6F2E350D"/>
    <w:rsid w:val="6F3945B2"/>
    <w:rsid w:val="6F4645A5"/>
    <w:rsid w:val="6F4A69C0"/>
    <w:rsid w:val="6F61A862"/>
    <w:rsid w:val="6F6EC8E6"/>
    <w:rsid w:val="6F76E6D2"/>
    <w:rsid w:val="6F779B40"/>
    <w:rsid w:val="6F87EE7C"/>
    <w:rsid w:val="6F8B921B"/>
    <w:rsid w:val="6F923808"/>
    <w:rsid w:val="6F932214"/>
    <w:rsid w:val="6FA1DB25"/>
    <w:rsid w:val="6FA51575"/>
    <w:rsid w:val="6FA548E7"/>
    <w:rsid w:val="6FA56139"/>
    <w:rsid w:val="6FB991E2"/>
    <w:rsid w:val="6FBDA6C9"/>
    <w:rsid w:val="6FBDDC52"/>
    <w:rsid w:val="6FCFEC9F"/>
    <w:rsid w:val="6FD0BABA"/>
    <w:rsid w:val="6FDA2ADF"/>
    <w:rsid w:val="6FDA95A6"/>
    <w:rsid w:val="6FDB46FD"/>
    <w:rsid w:val="6FE90A31"/>
    <w:rsid w:val="6FF162B9"/>
    <w:rsid w:val="6FF47358"/>
    <w:rsid w:val="6FFF350B"/>
    <w:rsid w:val="7001B52B"/>
    <w:rsid w:val="70034B46"/>
    <w:rsid w:val="70195543"/>
    <w:rsid w:val="7020E778"/>
    <w:rsid w:val="703FE396"/>
    <w:rsid w:val="7040988C"/>
    <w:rsid w:val="704AAACC"/>
    <w:rsid w:val="70544728"/>
    <w:rsid w:val="7059AD70"/>
    <w:rsid w:val="705F5748"/>
    <w:rsid w:val="7063FE3E"/>
    <w:rsid w:val="70675BF6"/>
    <w:rsid w:val="7069BDD8"/>
    <w:rsid w:val="706F35C1"/>
    <w:rsid w:val="706F6F7D"/>
    <w:rsid w:val="7071BE14"/>
    <w:rsid w:val="70807FA4"/>
    <w:rsid w:val="708C32D3"/>
    <w:rsid w:val="7094FE8F"/>
    <w:rsid w:val="70A3A9B3"/>
    <w:rsid w:val="70A6E160"/>
    <w:rsid w:val="70B9DD9F"/>
    <w:rsid w:val="70CD8E4E"/>
    <w:rsid w:val="70CFD33B"/>
    <w:rsid w:val="70D234FA"/>
    <w:rsid w:val="70D4FFF6"/>
    <w:rsid w:val="70E9545A"/>
    <w:rsid w:val="70EEC01E"/>
    <w:rsid w:val="70EFD394"/>
    <w:rsid w:val="70F791EB"/>
    <w:rsid w:val="70F9B9DA"/>
    <w:rsid w:val="70FE14B8"/>
    <w:rsid w:val="70FF8852"/>
    <w:rsid w:val="7104B527"/>
    <w:rsid w:val="71099532"/>
    <w:rsid w:val="711ED864"/>
    <w:rsid w:val="71298FA7"/>
    <w:rsid w:val="7139C765"/>
    <w:rsid w:val="714D228B"/>
    <w:rsid w:val="71A01C37"/>
    <w:rsid w:val="71A61E55"/>
    <w:rsid w:val="71A8659D"/>
    <w:rsid w:val="71B11146"/>
    <w:rsid w:val="71B49110"/>
    <w:rsid w:val="71B9D5CD"/>
    <w:rsid w:val="71BACEA1"/>
    <w:rsid w:val="71E20FA8"/>
    <w:rsid w:val="71ED6A16"/>
    <w:rsid w:val="71F7D569"/>
    <w:rsid w:val="71F95FAC"/>
    <w:rsid w:val="720C493C"/>
    <w:rsid w:val="7227E8D9"/>
    <w:rsid w:val="723150FA"/>
    <w:rsid w:val="723F4000"/>
    <w:rsid w:val="724799E9"/>
    <w:rsid w:val="7254544F"/>
    <w:rsid w:val="72551A62"/>
    <w:rsid w:val="7261D865"/>
    <w:rsid w:val="72687C00"/>
    <w:rsid w:val="7268BB3F"/>
    <w:rsid w:val="7279530E"/>
    <w:rsid w:val="729381B2"/>
    <w:rsid w:val="7297B96D"/>
    <w:rsid w:val="72A5B67B"/>
    <w:rsid w:val="72A773A1"/>
    <w:rsid w:val="72AA1ED8"/>
    <w:rsid w:val="72BCD09D"/>
    <w:rsid w:val="72C32CE5"/>
    <w:rsid w:val="72CE58D0"/>
    <w:rsid w:val="72D3BEE5"/>
    <w:rsid w:val="72D4EB87"/>
    <w:rsid w:val="72D7EEBE"/>
    <w:rsid w:val="72DFFD55"/>
    <w:rsid w:val="72E58FDA"/>
    <w:rsid w:val="72EC240F"/>
    <w:rsid w:val="72EFD25E"/>
    <w:rsid w:val="72FAE428"/>
    <w:rsid w:val="730948E7"/>
    <w:rsid w:val="73351E21"/>
    <w:rsid w:val="733AFE59"/>
    <w:rsid w:val="734A3CCE"/>
    <w:rsid w:val="735958C7"/>
    <w:rsid w:val="735DC24C"/>
    <w:rsid w:val="737BEE86"/>
    <w:rsid w:val="7381218F"/>
    <w:rsid w:val="7391FD78"/>
    <w:rsid w:val="739246FB"/>
    <w:rsid w:val="7394731C"/>
    <w:rsid w:val="739CA0B0"/>
    <w:rsid w:val="73A18C4F"/>
    <w:rsid w:val="73C7ABCE"/>
    <w:rsid w:val="73D028FA"/>
    <w:rsid w:val="73DA0ACD"/>
    <w:rsid w:val="73DC135C"/>
    <w:rsid w:val="73DF8E95"/>
    <w:rsid w:val="73EBA2C3"/>
    <w:rsid w:val="73EBEFE1"/>
    <w:rsid w:val="7400ABC8"/>
    <w:rsid w:val="74226908"/>
    <w:rsid w:val="7427ACF7"/>
    <w:rsid w:val="7431C254"/>
    <w:rsid w:val="7439D011"/>
    <w:rsid w:val="743EC23A"/>
    <w:rsid w:val="7445D369"/>
    <w:rsid w:val="745C1938"/>
    <w:rsid w:val="747BD589"/>
    <w:rsid w:val="747E610B"/>
    <w:rsid w:val="747F227B"/>
    <w:rsid w:val="74A87C63"/>
    <w:rsid w:val="74A929CE"/>
    <w:rsid w:val="74CB02A4"/>
    <w:rsid w:val="74E7365A"/>
    <w:rsid w:val="74F302E2"/>
    <w:rsid w:val="74FBB6BC"/>
    <w:rsid w:val="750666E8"/>
    <w:rsid w:val="750C0CCC"/>
    <w:rsid w:val="750CC6C3"/>
    <w:rsid w:val="750F2253"/>
    <w:rsid w:val="751903EC"/>
    <w:rsid w:val="751F203C"/>
    <w:rsid w:val="752446C3"/>
    <w:rsid w:val="7529BDD8"/>
    <w:rsid w:val="7537F2EE"/>
    <w:rsid w:val="753A3AFB"/>
    <w:rsid w:val="753C7FE1"/>
    <w:rsid w:val="754D6749"/>
    <w:rsid w:val="755A456A"/>
    <w:rsid w:val="7560927D"/>
    <w:rsid w:val="75624115"/>
    <w:rsid w:val="75689400"/>
    <w:rsid w:val="7595E051"/>
    <w:rsid w:val="75AB31E4"/>
    <w:rsid w:val="75B4D73F"/>
    <w:rsid w:val="75C4567A"/>
    <w:rsid w:val="75D26C01"/>
    <w:rsid w:val="75D27B61"/>
    <w:rsid w:val="75D3BC4A"/>
    <w:rsid w:val="75E127D3"/>
    <w:rsid w:val="75F3B72A"/>
    <w:rsid w:val="75F62185"/>
    <w:rsid w:val="75FE7BE1"/>
    <w:rsid w:val="7601BA33"/>
    <w:rsid w:val="7605DCB2"/>
    <w:rsid w:val="760EEFE4"/>
    <w:rsid w:val="760FAC9A"/>
    <w:rsid w:val="76192C67"/>
    <w:rsid w:val="7624131F"/>
    <w:rsid w:val="76269613"/>
    <w:rsid w:val="762FE4AF"/>
    <w:rsid w:val="76462786"/>
    <w:rsid w:val="7654FD94"/>
    <w:rsid w:val="768234F4"/>
    <w:rsid w:val="76839BBE"/>
    <w:rsid w:val="769E1AB2"/>
    <w:rsid w:val="76B226AE"/>
    <w:rsid w:val="76B36E1D"/>
    <w:rsid w:val="76B71760"/>
    <w:rsid w:val="76BA33C1"/>
    <w:rsid w:val="76C46E70"/>
    <w:rsid w:val="76E7EF73"/>
    <w:rsid w:val="76FD8027"/>
    <w:rsid w:val="77162123"/>
    <w:rsid w:val="7725131E"/>
    <w:rsid w:val="772BB5D8"/>
    <w:rsid w:val="772BDBB9"/>
    <w:rsid w:val="772E59A1"/>
    <w:rsid w:val="7743D359"/>
    <w:rsid w:val="7744DA01"/>
    <w:rsid w:val="774D39CF"/>
    <w:rsid w:val="7767CF19"/>
    <w:rsid w:val="777450E6"/>
    <w:rsid w:val="777CA508"/>
    <w:rsid w:val="77867CE7"/>
    <w:rsid w:val="77939E4B"/>
    <w:rsid w:val="7793DDD9"/>
    <w:rsid w:val="7794532A"/>
    <w:rsid w:val="7794A944"/>
    <w:rsid w:val="779592F2"/>
    <w:rsid w:val="77A350BD"/>
    <w:rsid w:val="77B9A614"/>
    <w:rsid w:val="77E0C0E5"/>
    <w:rsid w:val="77E35975"/>
    <w:rsid w:val="77EC033C"/>
    <w:rsid w:val="77F3E73D"/>
    <w:rsid w:val="77F668A0"/>
    <w:rsid w:val="77F75676"/>
    <w:rsid w:val="780975BE"/>
    <w:rsid w:val="782295C7"/>
    <w:rsid w:val="78331AB0"/>
    <w:rsid w:val="7835FCC9"/>
    <w:rsid w:val="784F81DD"/>
    <w:rsid w:val="7860AAAC"/>
    <w:rsid w:val="787CB066"/>
    <w:rsid w:val="787D27D3"/>
    <w:rsid w:val="78806C8A"/>
    <w:rsid w:val="788E7E2E"/>
    <w:rsid w:val="78A0BC52"/>
    <w:rsid w:val="78BD361C"/>
    <w:rsid w:val="78C8E90C"/>
    <w:rsid w:val="78CA3A82"/>
    <w:rsid w:val="78D2F1E7"/>
    <w:rsid w:val="78DAEBC8"/>
    <w:rsid w:val="78E4BECB"/>
    <w:rsid w:val="791A3089"/>
    <w:rsid w:val="791D7065"/>
    <w:rsid w:val="791F4094"/>
    <w:rsid w:val="79269B3C"/>
    <w:rsid w:val="79279C81"/>
    <w:rsid w:val="7931A897"/>
    <w:rsid w:val="7933B22F"/>
    <w:rsid w:val="79342E03"/>
    <w:rsid w:val="79470FEA"/>
    <w:rsid w:val="795CE89F"/>
    <w:rsid w:val="79623F84"/>
    <w:rsid w:val="796D8A26"/>
    <w:rsid w:val="797A274A"/>
    <w:rsid w:val="798C1128"/>
    <w:rsid w:val="7991B50E"/>
    <w:rsid w:val="79B04C7D"/>
    <w:rsid w:val="79C11779"/>
    <w:rsid w:val="79DB2283"/>
    <w:rsid w:val="79E0A985"/>
    <w:rsid w:val="79E85088"/>
    <w:rsid w:val="79FD3F7B"/>
    <w:rsid w:val="79FE49CF"/>
    <w:rsid w:val="7A01AF97"/>
    <w:rsid w:val="7A09763D"/>
    <w:rsid w:val="7A1329FD"/>
    <w:rsid w:val="7A22E4B4"/>
    <w:rsid w:val="7A347F5A"/>
    <w:rsid w:val="7A40B7A9"/>
    <w:rsid w:val="7A464E16"/>
    <w:rsid w:val="7A5CB3E0"/>
    <w:rsid w:val="7A6647B5"/>
    <w:rsid w:val="7A72169E"/>
    <w:rsid w:val="7A77C80A"/>
    <w:rsid w:val="7A78B1D6"/>
    <w:rsid w:val="7A78BC79"/>
    <w:rsid w:val="7A7F7063"/>
    <w:rsid w:val="7A8667B8"/>
    <w:rsid w:val="7A90CDD0"/>
    <w:rsid w:val="7A942B34"/>
    <w:rsid w:val="7A98C718"/>
    <w:rsid w:val="7A9CCD3A"/>
    <w:rsid w:val="7A9F82D7"/>
    <w:rsid w:val="7AB016E8"/>
    <w:rsid w:val="7AB9AE73"/>
    <w:rsid w:val="7AC6F78E"/>
    <w:rsid w:val="7AC70F02"/>
    <w:rsid w:val="7AD4322A"/>
    <w:rsid w:val="7AD72278"/>
    <w:rsid w:val="7AE684AE"/>
    <w:rsid w:val="7AEDCCDC"/>
    <w:rsid w:val="7B01DA7A"/>
    <w:rsid w:val="7B03860C"/>
    <w:rsid w:val="7B0922B4"/>
    <w:rsid w:val="7B0B4DA0"/>
    <w:rsid w:val="7B1FCD33"/>
    <w:rsid w:val="7B280F5E"/>
    <w:rsid w:val="7B2AC48C"/>
    <w:rsid w:val="7B39CF64"/>
    <w:rsid w:val="7B424055"/>
    <w:rsid w:val="7B4BBC5C"/>
    <w:rsid w:val="7B519FB4"/>
    <w:rsid w:val="7B6045F1"/>
    <w:rsid w:val="7B64234E"/>
    <w:rsid w:val="7B7A191A"/>
    <w:rsid w:val="7B92568A"/>
    <w:rsid w:val="7B9AE77C"/>
    <w:rsid w:val="7BD7B367"/>
    <w:rsid w:val="7BEE3A94"/>
    <w:rsid w:val="7BF46F18"/>
    <w:rsid w:val="7BF771FE"/>
    <w:rsid w:val="7BF8651F"/>
    <w:rsid w:val="7BFB4149"/>
    <w:rsid w:val="7C0008F8"/>
    <w:rsid w:val="7C012A15"/>
    <w:rsid w:val="7C05CB79"/>
    <w:rsid w:val="7C0A645E"/>
    <w:rsid w:val="7C1A0AD6"/>
    <w:rsid w:val="7C1C3889"/>
    <w:rsid w:val="7C1E3731"/>
    <w:rsid w:val="7C2AE715"/>
    <w:rsid w:val="7C344E10"/>
    <w:rsid w:val="7C37CA04"/>
    <w:rsid w:val="7C38FA37"/>
    <w:rsid w:val="7C462728"/>
    <w:rsid w:val="7C4E5A11"/>
    <w:rsid w:val="7C524DEC"/>
    <w:rsid w:val="7C65D453"/>
    <w:rsid w:val="7C66085A"/>
    <w:rsid w:val="7C79875D"/>
    <w:rsid w:val="7C8594BB"/>
    <w:rsid w:val="7C8643D0"/>
    <w:rsid w:val="7C8A5335"/>
    <w:rsid w:val="7C8E3115"/>
    <w:rsid w:val="7C91C15A"/>
    <w:rsid w:val="7C94D751"/>
    <w:rsid w:val="7CA5E254"/>
    <w:rsid w:val="7CA6A20A"/>
    <w:rsid w:val="7CB0F39F"/>
    <w:rsid w:val="7CB42C22"/>
    <w:rsid w:val="7CCA4D8E"/>
    <w:rsid w:val="7CD29C02"/>
    <w:rsid w:val="7CD497D2"/>
    <w:rsid w:val="7CE40DB9"/>
    <w:rsid w:val="7CEDCE39"/>
    <w:rsid w:val="7CF1DB58"/>
    <w:rsid w:val="7CF45573"/>
    <w:rsid w:val="7D2709FF"/>
    <w:rsid w:val="7D27C807"/>
    <w:rsid w:val="7D3563A8"/>
    <w:rsid w:val="7D3BF7A2"/>
    <w:rsid w:val="7D3ECAE1"/>
    <w:rsid w:val="7D458F27"/>
    <w:rsid w:val="7D517786"/>
    <w:rsid w:val="7D636639"/>
    <w:rsid w:val="7D66B35C"/>
    <w:rsid w:val="7D682730"/>
    <w:rsid w:val="7D91E90E"/>
    <w:rsid w:val="7D9EBFA1"/>
    <w:rsid w:val="7DA58A71"/>
    <w:rsid w:val="7DA5A267"/>
    <w:rsid w:val="7DACA1D5"/>
    <w:rsid w:val="7DADA70A"/>
    <w:rsid w:val="7DB43CC5"/>
    <w:rsid w:val="7DB643C9"/>
    <w:rsid w:val="7DBD0036"/>
    <w:rsid w:val="7DC983B0"/>
    <w:rsid w:val="7DCB5616"/>
    <w:rsid w:val="7DCEAB0E"/>
    <w:rsid w:val="7DD00671"/>
    <w:rsid w:val="7DE740E6"/>
    <w:rsid w:val="7DE85B16"/>
    <w:rsid w:val="7DF0120E"/>
    <w:rsid w:val="7DF07E94"/>
    <w:rsid w:val="7E072352"/>
    <w:rsid w:val="7E0FE219"/>
    <w:rsid w:val="7E11AE10"/>
    <w:rsid w:val="7E12B242"/>
    <w:rsid w:val="7E1F4958"/>
    <w:rsid w:val="7E28535F"/>
    <w:rsid w:val="7E28BECD"/>
    <w:rsid w:val="7E2E3547"/>
    <w:rsid w:val="7E3B80B7"/>
    <w:rsid w:val="7E438E85"/>
    <w:rsid w:val="7E45EB98"/>
    <w:rsid w:val="7E48EE28"/>
    <w:rsid w:val="7E67AD24"/>
    <w:rsid w:val="7E68463C"/>
    <w:rsid w:val="7E933C94"/>
    <w:rsid w:val="7EBB0C8A"/>
    <w:rsid w:val="7EC20A55"/>
    <w:rsid w:val="7ED61582"/>
    <w:rsid w:val="7ED786D0"/>
    <w:rsid w:val="7EECFE3D"/>
    <w:rsid w:val="7F04CEE8"/>
    <w:rsid w:val="7F1CA85C"/>
    <w:rsid w:val="7F3C1E8E"/>
    <w:rsid w:val="7F3C4EC7"/>
    <w:rsid w:val="7F4E33A9"/>
    <w:rsid w:val="7F4F5A4A"/>
    <w:rsid w:val="7F549B25"/>
    <w:rsid w:val="7F667846"/>
    <w:rsid w:val="7F6B9BD0"/>
    <w:rsid w:val="7F6CA049"/>
    <w:rsid w:val="7F73703C"/>
    <w:rsid w:val="7F7CD215"/>
    <w:rsid w:val="7F7D1287"/>
    <w:rsid w:val="7F7E8DD4"/>
    <w:rsid w:val="7F8CEAD3"/>
    <w:rsid w:val="7F93524B"/>
    <w:rsid w:val="7F96B0F1"/>
    <w:rsid w:val="7FA6A93F"/>
    <w:rsid w:val="7FA6BB3B"/>
    <w:rsid w:val="7FC23E0B"/>
    <w:rsid w:val="7FC46CF6"/>
    <w:rsid w:val="7FC70CB7"/>
    <w:rsid w:val="7FCC683F"/>
    <w:rsid w:val="7FCF560E"/>
    <w:rsid w:val="7FD90ABA"/>
    <w:rsid w:val="7FE8AF02"/>
    <w:rsid w:val="7FF1FADD"/>
    <w:rsid w:val="7FF5E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483D"/>
  <w15:docId w15:val="{B7684432-62EF-45F6-ABD9-0CE109A4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F30C03"/>
    <w:rPr>
      <w:sz w:val="16"/>
      <w:szCs w:val="16"/>
    </w:rPr>
  </w:style>
  <w:style w:type="paragraph" w:styleId="CommentText">
    <w:name w:val="annotation text"/>
    <w:basedOn w:val="Normal"/>
    <w:link w:val="CommentTextChar"/>
    <w:uiPriority w:val="99"/>
    <w:semiHidden/>
    <w:unhideWhenUsed/>
    <w:rsid w:val="00F30C03"/>
    <w:pPr>
      <w:spacing w:line="240" w:lineRule="auto"/>
    </w:pPr>
    <w:rPr>
      <w:sz w:val="20"/>
      <w:szCs w:val="20"/>
    </w:rPr>
  </w:style>
  <w:style w:type="character" w:customStyle="1" w:styleId="CommentTextChar">
    <w:name w:val="Comment Text Char"/>
    <w:basedOn w:val="DefaultParagraphFont"/>
    <w:link w:val="CommentText"/>
    <w:uiPriority w:val="99"/>
    <w:semiHidden/>
    <w:rsid w:val="00F30C03"/>
    <w:rPr>
      <w:sz w:val="20"/>
      <w:szCs w:val="20"/>
    </w:rPr>
  </w:style>
  <w:style w:type="paragraph" w:styleId="CommentSubject">
    <w:name w:val="annotation subject"/>
    <w:basedOn w:val="CommentText"/>
    <w:next w:val="CommentText"/>
    <w:link w:val="CommentSubjectChar"/>
    <w:uiPriority w:val="99"/>
    <w:semiHidden/>
    <w:unhideWhenUsed/>
    <w:rsid w:val="00F30C03"/>
    <w:rPr>
      <w:b/>
      <w:bCs/>
    </w:rPr>
  </w:style>
  <w:style w:type="character" w:customStyle="1" w:styleId="CommentSubjectChar">
    <w:name w:val="Comment Subject Char"/>
    <w:basedOn w:val="CommentTextChar"/>
    <w:link w:val="CommentSubject"/>
    <w:uiPriority w:val="99"/>
    <w:semiHidden/>
    <w:rsid w:val="00F30C03"/>
    <w:rPr>
      <w:b/>
      <w:bCs/>
      <w:sz w:val="20"/>
      <w:szCs w:val="20"/>
    </w:rPr>
  </w:style>
  <w:style w:type="character" w:styleId="Mention">
    <w:name w:val="Mention"/>
    <w:basedOn w:val="DefaultParagraphFont"/>
    <w:uiPriority w:val="99"/>
    <w:unhideWhenUsed/>
    <w:rsid w:val="00992436"/>
    <w:rPr>
      <w:color w:val="2B579A"/>
      <w:shd w:val="clear" w:color="auto" w:fill="E1DFDD"/>
    </w:rPr>
  </w:style>
  <w:style w:type="paragraph" w:styleId="Header">
    <w:name w:val="header"/>
    <w:basedOn w:val="Normal"/>
    <w:uiPriority w:val="99"/>
    <w:unhideWhenUsed/>
    <w:rsid w:val="1389B4CD"/>
    <w:pPr>
      <w:tabs>
        <w:tab w:val="center" w:pos="4680"/>
        <w:tab w:val="right" w:pos="9360"/>
      </w:tabs>
      <w:spacing w:after="0" w:line="240" w:lineRule="auto"/>
    </w:pPr>
  </w:style>
  <w:style w:type="paragraph" w:styleId="Footer">
    <w:name w:val="footer"/>
    <w:basedOn w:val="Normal"/>
    <w:uiPriority w:val="99"/>
    <w:unhideWhenUsed/>
    <w:rsid w:val="1389B4CD"/>
    <w:pPr>
      <w:tabs>
        <w:tab w:val="center" w:pos="4680"/>
        <w:tab w:val="right" w:pos="9360"/>
      </w:tabs>
      <w:spacing w:after="0" w:line="240" w:lineRule="auto"/>
    </w:pPr>
  </w:style>
  <w:style w:type="paragraph" w:styleId="Revision">
    <w:name w:val="Revision"/>
    <w:hidden/>
    <w:uiPriority w:val="99"/>
    <w:semiHidden/>
    <w:rsid w:val="000007FA"/>
    <w:pPr>
      <w:spacing w:after="0" w:line="240" w:lineRule="auto"/>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styles" Target="styles.xml"/><Relationship Id="rId15" Type="http://schemas.openxmlformats.org/officeDocument/2006/relationships/hyperlink" Target="https://domo.domo.com/app-studio/1316297611/pages/1071897358" TargetMode="Externa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Users/jared.peterson/Desktop/product_update_template.dotx" TargetMode="External"/></Relationships>
</file>

<file path=word/documenttasks/documenttasks1.xml><?xml version="1.0" encoding="utf-8"?>
<t:Tasks xmlns:t="http://schemas.microsoft.com/office/tasks/2019/documenttasks" xmlns:oel="http://schemas.microsoft.com/office/2019/extlst">
  <t:Task id="{6021E805-C03B-4DE7-92B9-F44BE9745C7F}">
    <t:Anchor>
      <t:Comment id="948378539"/>
    </t:Anchor>
    <t:History>
      <t:Event id="{F886E931-4677-40CE-8C02-FBCF9C977CC6}" time="2026-08-18T00:20:54.919Z">
        <t:Attribution userId="S::jared.peterson@domo.com::483af763-2c3a-4706-814c-c609fb729792" userProvider="AD" userName="Jared Peterson"/>
        <t:Anchor>
          <t:Comment id="948378539"/>
        </t:Anchor>
        <t:Create/>
      </t:Event>
      <t:Event id="{B64DEB4D-057C-4897-A871-1D0AAC925750}" time="2026-08-18T00:20:54.919Z">
        <t:Attribution userId="S::jared.peterson@domo.com::483af763-2c3a-4706-814c-c609fb729792" userProvider="AD" userName="Jared Peterson"/>
        <t:Anchor>
          <t:Comment id="948378539"/>
        </t:Anchor>
        <t:Assign userId="S::Chris.Wright@domo.com::83635eb4-b396-4db8-9f10-1a3c12847584" userProvider="AD" userName="Chris Wright"/>
      </t:Event>
      <t:Event id="{2ACAD6D9-136A-4F30-A553-7B2C8FD9954E}" time="2026-08-18T00:20:54.919Z">
        <t:Attribution userId="S::jared.peterson@domo.com::483af763-2c3a-4706-814c-c609fb729792" userProvider="AD" userName="Jared Peterson"/>
        <t:Anchor>
          <t:Comment id="948378539"/>
        </t:Anchor>
        <t:SetTitle title="@Chris Wright and @Jordan Jensen - Made all suggested changes. Please double-check. Thanks!"/>
      </t:Event>
      <t:Event id="{A49719F9-F370-4780-9824-FD960C53BC79}" time="2026-08-18T14:50:40.256Z">
        <t:Attribution userId="S::chris.wright@domo.com::83635eb4-b396-4db8-9f10-1a3c12847584" userProvider="AD" userName="Chris Wrigh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b5dbd9-1f8b-4801-8343-4177363c6680">
      <Terms xmlns="http://schemas.microsoft.com/office/infopath/2007/PartnerControls"/>
    </lcf76f155ced4ddcb4097134ff3c332f>
    <TaxCatchAll xmlns="662a29db-5ef7-4e4a-bbcc-e1ea8729c0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4F86F-0524-4103-8021-680DAB436C91}">
  <ds:schemaRefs>
    <ds:schemaRef ds:uri="http://schemas.microsoft.com/sharepoint/v3/contenttype/forms"/>
  </ds:schemaRefs>
</ds:datastoreItem>
</file>

<file path=customXml/itemProps2.xml><?xml version="1.0" encoding="utf-8"?>
<ds:datastoreItem xmlns:ds="http://schemas.openxmlformats.org/officeDocument/2006/customXml" ds:itemID="{0E37A85E-5F24-4B16-98E7-1E046BD6243E}">
  <ds:schemaRefs>
    <ds:schemaRef ds:uri="http://schemas.microsoft.com/office/2006/metadata/properties"/>
    <ds:schemaRef ds:uri="http://schemas.microsoft.com/office/infopath/2007/PartnerControls"/>
    <ds:schemaRef ds:uri="f4b5dbd9-1f8b-4801-8343-4177363c6680"/>
    <ds:schemaRef ds:uri="662a29db-5ef7-4e4a-bbcc-e1ea8729c013"/>
  </ds:schemaRefs>
</ds:datastoreItem>
</file>

<file path=customXml/itemProps3.xml><?xml version="1.0" encoding="utf-8"?>
<ds:datastoreItem xmlns:ds="http://schemas.openxmlformats.org/officeDocument/2006/customXml" ds:itemID="{4B3824B9-630C-464C-8B6D-6BE242AD2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5dbd9-1f8b-4801-8343-4177363c6680"/>
    <ds:schemaRef ds:uri="662a29db-5ef7-4e4a-bbcc-e1ea8729c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product_update_template.dotx</Template>
  <TotalTime>291</TotalTime>
  <Pages>1</Pages>
  <Words>1157</Words>
  <Characters>6598</Characters>
  <Application>Microsoft Office Word</Application>
  <DocSecurity>4</DocSecurity>
  <Lines>54</Lines>
  <Paragraphs>15</Paragraphs>
  <ScaleCrop>false</ScaleCrop>
  <Company/>
  <LinksUpToDate>false</LinksUpToDate>
  <CharactersWithSpaces>7740</CharactersWithSpaces>
  <SharedDoc>false</SharedDoc>
  <HLinks>
    <vt:vector size="30" baseType="variant">
      <vt:variant>
        <vt:i4>54</vt:i4>
      </vt:variant>
      <vt:variant>
        <vt:i4>3</vt:i4>
      </vt:variant>
      <vt:variant>
        <vt:i4>0</vt:i4>
      </vt:variant>
      <vt:variant>
        <vt:i4>5</vt:i4>
      </vt:variant>
      <vt:variant>
        <vt:lpwstr>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vt:lpwstr>
      </vt:variant>
      <vt:variant>
        <vt:lpwstr/>
      </vt:variant>
      <vt:variant>
        <vt:i4>5701723</vt:i4>
      </vt:variant>
      <vt:variant>
        <vt:i4>0</vt:i4>
      </vt:variant>
      <vt:variant>
        <vt:i4>0</vt:i4>
      </vt:variant>
      <vt:variant>
        <vt:i4>5</vt:i4>
      </vt:variant>
      <vt:variant>
        <vt:lpwstr>https://domo.domo.com/app-studio/1316297611/pages/1071897358</vt:lpwstr>
      </vt:variant>
      <vt:variant>
        <vt:lpwstr/>
      </vt:variant>
      <vt:variant>
        <vt:i4>3670092</vt:i4>
      </vt:variant>
      <vt:variant>
        <vt:i4>6</vt:i4>
      </vt:variant>
      <vt:variant>
        <vt:i4>0</vt:i4>
      </vt:variant>
      <vt:variant>
        <vt:i4>5</vt:i4>
      </vt:variant>
      <vt:variant>
        <vt:lpwstr>mailto:Chris.Wright@domo.com</vt:lpwstr>
      </vt:variant>
      <vt:variant>
        <vt:lpwstr/>
      </vt:variant>
      <vt:variant>
        <vt:i4>7143437</vt:i4>
      </vt:variant>
      <vt:variant>
        <vt:i4>3</vt:i4>
      </vt:variant>
      <vt:variant>
        <vt:i4>0</vt:i4>
      </vt:variant>
      <vt:variant>
        <vt:i4>5</vt:i4>
      </vt:variant>
      <vt:variant>
        <vt:lpwstr>mailto:ryan.despain@domo.com</vt:lpwstr>
      </vt:variant>
      <vt:variant>
        <vt:lpwstr/>
      </vt:variant>
      <vt:variant>
        <vt:i4>3211349</vt:i4>
      </vt:variant>
      <vt:variant>
        <vt:i4>0</vt:i4>
      </vt:variant>
      <vt:variant>
        <vt:i4>0</vt:i4>
      </vt:variant>
      <vt:variant>
        <vt:i4>5</vt:i4>
      </vt:variant>
      <vt:variant>
        <vt:lpwstr>mailto:Dan.Brinton@domo.com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Jared Peterson</cp:lastModifiedBy>
  <cp:revision>55</cp:revision>
  <dcterms:created xsi:type="dcterms:W3CDTF">2026-08-14T00:42:00Z</dcterms:created>
  <dcterms:modified xsi:type="dcterms:W3CDTF">2026-08-25T19:42:00Z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docLang">
    <vt:lpwstr>en</vt:lpwstr>
  </property>
  <property fmtid="{D5CDD505-2E9C-101B-9397-08002B2CF9AE}" pid="4" name="MediaServiceImageTags">
    <vt:lpwstr/>
  </property>
</Properties>
</file>